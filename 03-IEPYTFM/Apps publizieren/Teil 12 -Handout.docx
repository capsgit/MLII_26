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23925" w14:textId="537148FB" w:rsidR="006840E3" w:rsidRDefault="006840E3" w:rsidP="00991155">
      <w:pPr>
        <w:pStyle w:val="Titel"/>
      </w:pPr>
      <w:r>
        <w:rPr>
          <w:noProof/>
        </w:rPr>
        <w:drawing>
          <wp:inline distT="0" distB="0" distL="0" distR="0" wp14:anchorId="2B2CF149" wp14:editId="63EE8667">
            <wp:extent cx="5219700" cy="1762760"/>
            <wp:effectExtent l="0" t="0" r="0" b="889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pic:nvPicPr>
                  <pic:blipFill>
                    <a:blip r:embed="rId9">
                      <a:extLst>
                        <a:ext uri="{28A0092B-C50C-407E-A947-70E740481C1C}">
                          <a14:useLocalDpi xmlns:a14="http://schemas.microsoft.com/office/drawing/2010/main" val="0"/>
                        </a:ext>
                      </a:extLst>
                    </a:blip>
                    <a:stretch>
                      <a:fillRect/>
                    </a:stretch>
                  </pic:blipFill>
                  <pic:spPr>
                    <a:xfrm>
                      <a:off x="0" y="0"/>
                      <a:ext cx="5219700" cy="1762760"/>
                    </a:xfrm>
                    <a:prstGeom prst="rect">
                      <a:avLst/>
                    </a:prstGeom>
                  </pic:spPr>
                </pic:pic>
              </a:graphicData>
            </a:graphic>
          </wp:inline>
        </w:drawing>
      </w:r>
    </w:p>
    <w:p w14:paraId="0CB0CEC3" w14:textId="3C09B966" w:rsidR="00991155" w:rsidRDefault="00991155" w:rsidP="00991155">
      <w:pPr>
        <w:pStyle w:val="Titel"/>
      </w:pPr>
      <w:r>
        <w:t>Apps publizieren</w:t>
      </w:r>
    </w:p>
    <w:p w14:paraId="150CB84B" w14:textId="77777777" w:rsidR="00991155" w:rsidRDefault="00991155">
      <w:pPr>
        <w:rPr>
          <w:rFonts w:eastAsiaTheme="majorEastAsia" w:cstheme="majorBidi"/>
          <w:spacing w:val="-10"/>
          <w:kern w:val="28"/>
          <w:sz w:val="56"/>
          <w:szCs w:val="56"/>
        </w:rPr>
      </w:pPr>
      <w:r>
        <w:br w:type="page"/>
      </w:r>
    </w:p>
    <w:sdt>
      <w:sdtPr>
        <w:rPr>
          <w:rFonts w:ascii="Frutiger 45 Light" w:eastAsiaTheme="minorHAnsi" w:hAnsi="Frutiger 45 Light" w:cstheme="minorBidi"/>
          <w:color w:val="auto"/>
          <w:sz w:val="22"/>
          <w:szCs w:val="22"/>
          <w:lang w:eastAsia="en-US"/>
        </w:rPr>
        <w:id w:val="1584183144"/>
        <w:docPartObj>
          <w:docPartGallery w:val="Table of Contents"/>
          <w:docPartUnique/>
        </w:docPartObj>
      </w:sdtPr>
      <w:sdtEndPr>
        <w:rPr>
          <w:b/>
          <w:bCs/>
        </w:rPr>
      </w:sdtEndPr>
      <w:sdtContent>
        <w:p w14:paraId="27A9DDC5" w14:textId="7D57DFED" w:rsidR="00B63D88" w:rsidRDefault="00B63D88">
          <w:pPr>
            <w:pStyle w:val="Inhaltsverzeichnisberschrift"/>
          </w:pPr>
          <w:r>
            <w:t>Inhaltsverzeichnis</w:t>
          </w:r>
        </w:p>
        <w:p w14:paraId="654773E0" w14:textId="783AABDA" w:rsidR="00D60C0A" w:rsidRDefault="00B63D88">
          <w:pPr>
            <w:pStyle w:val="Verzeichnis1"/>
            <w:tabs>
              <w:tab w:val="right" w:leader="dot" w:pos="8210"/>
            </w:tabs>
            <w:rPr>
              <w:rFonts w:asciiTheme="minorHAnsi" w:eastAsiaTheme="minorEastAsia" w:hAnsiTheme="minorHAnsi"/>
              <w:noProof/>
              <w:kern w:val="2"/>
              <w:sz w:val="24"/>
              <w:szCs w:val="24"/>
              <w:lang w:eastAsia="de-DE"/>
              <w14:ligatures w14:val="standardContextual"/>
            </w:rPr>
          </w:pPr>
          <w:r>
            <w:fldChar w:fldCharType="begin"/>
          </w:r>
          <w:r>
            <w:instrText xml:space="preserve"> TOC \o "1-3" \h \z \u </w:instrText>
          </w:r>
          <w:r>
            <w:fldChar w:fldCharType="separate"/>
          </w:r>
          <w:hyperlink w:anchor="_Toc215218590" w:history="1">
            <w:r w:rsidR="00D60C0A" w:rsidRPr="00BF64A6">
              <w:rPr>
                <w:rStyle w:val="Hyperlink"/>
                <w:noProof/>
              </w:rPr>
              <w:t>Vorwort</w:t>
            </w:r>
            <w:r w:rsidR="00D60C0A">
              <w:rPr>
                <w:noProof/>
                <w:webHidden/>
              </w:rPr>
              <w:tab/>
            </w:r>
            <w:r w:rsidR="00D60C0A">
              <w:rPr>
                <w:noProof/>
                <w:webHidden/>
              </w:rPr>
              <w:fldChar w:fldCharType="begin"/>
            </w:r>
            <w:r w:rsidR="00D60C0A">
              <w:rPr>
                <w:noProof/>
                <w:webHidden/>
              </w:rPr>
              <w:instrText xml:space="preserve"> PAGEREF _Toc215218590 \h </w:instrText>
            </w:r>
            <w:r w:rsidR="00D60C0A">
              <w:rPr>
                <w:noProof/>
                <w:webHidden/>
              </w:rPr>
            </w:r>
            <w:r w:rsidR="00D60C0A">
              <w:rPr>
                <w:noProof/>
                <w:webHidden/>
              </w:rPr>
              <w:fldChar w:fldCharType="separate"/>
            </w:r>
            <w:r w:rsidR="00D60C0A">
              <w:rPr>
                <w:noProof/>
                <w:webHidden/>
              </w:rPr>
              <w:t>3</w:t>
            </w:r>
            <w:r w:rsidR="00D60C0A">
              <w:rPr>
                <w:noProof/>
                <w:webHidden/>
              </w:rPr>
              <w:fldChar w:fldCharType="end"/>
            </w:r>
          </w:hyperlink>
        </w:p>
        <w:p w14:paraId="01354866" w14:textId="0DA699E8" w:rsidR="00D60C0A" w:rsidRDefault="00D60C0A">
          <w:pPr>
            <w:pStyle w:val="Verzeichnis1"/>
            <w:tabs>
              <w:tab w:val="right" w:leader="dot" w:pos="8210"/>
            </w:tabs>
            <w:rPr>
              <w:rFonts w:asciiTheme="minorHAnsi" w:eastAsiaTheme="minorEastAsia" w:hAnsiTheme="minorHAnsi"/>
              <w:noProof/>
              <w:kern w:val="2"/>
              <w:sz w:val="24"/>
              <w:szCs w:val="24"/>
              <w:lang w:eastAsia="de-DE"/>
              <w14:ligatures w14:val="standardContextual"/>
            </w:rPr>
          </w:pPr>
          <w:hyperlink w:anchor="_Toc215218591" w:history="1">
            <w:r w:rsidRPr="00BF64A6">
              <w:rPr>
                <w:rStyle w:val="Hyperlink"/>
                <w:noProof/>
              </w:rPr>
              <w:t>Ausf</w:t>
            </w:r>
            <w:r w:rsidRPr="00BF64A6">
              <w:rPr>
                <w:rStyle w:val="Hyperlink"/>
                <w:rFonts w:hint="eastAsia"/>
                <w:noProof/>
              </w:rPr>
              <w:t>ü</w:t>
            </w:r>
            <w:r w:rsidRPr="00BF64A6">
              <w:rPr>
                <w:rStyle w:val="Hyperlink"/>
                <w:noProof/>
              </w:rPr>
              <w:t>hren der Programme mit Hilfe einer Installierten Python-Umgebung</w:t>
            </w:r>
            <w:r>
              <w:rPr>
                <w:noProof/>
                <w:webHidden/>
              </w:rPr>
              <w:tab/>
            </w:r>
            <w:r>
              <w:rPr>
                <w:noProof/>
                <w:webHidden/>
              </w:rPr>
              <w:fldChar w:fldCharType="begin"/>
            </w:r>
            <w:r>
              <w:rPr>
                <w:noProof/>
                <w:webHidden/>
              </w:rPr>
              <w:instrText xml:space="preserve"> PAGEREF _Toc215218591 \h </w:instrText>
            </w:r>
            <w:r>
              <w:rPr>
                <w:noProof/>
                <w:webHidden/>
              </w:rPr>
            </w:r>
            <w:r>
              <w:rPr>
                <w:noProof/>
                <w:webHidden/>
              </w:rPr>
              <w:fldChar w:fldCharType="separate"/>
            </w:r>
            <w:r>
              <w:rPr>
                <w:noProof/>
                <w:webHidden/>
              </w:rPr>
              <w:t>3</w:t>
            </w:r>
            <w:r>
              <w:rPr>
                <w:noProof/>
                <w:webHidden/>
              </w:rPr>
              <w:fldChar w:fldCharType="end"/>
            </w:r>
          </w:hyperlink>
        </w:p>
        <w:p w14:paraId="7427135E" w14:textId="6428C7E8" w:rsidR="00D60C0A" w:rsidRDefault="00D60C0A">
          <w:pPr>
            <w:pStyle w:val="Verzeichnis3"/>
            <w:tabs>
              <w:tab w:val="right" w:leader="dot" w:pos="8210"/>
            </w:tabs>
            <w:rPr>
              <w:rFonts w:asciiTheme="minorHAnsi" w:eastAsiaTheme="minorEastAsia" w:hAnsiTheme="minorHAnsi"/>
              <w:noProof/>
              <w:kern w:val="2"/>
              <w:sz w:val="24"/>
              <w:szCs w:val="24"/>
              <w:lang w:eastAsia="de-DE"/>
              <w14:ligatures w14:val="standardContextual"/>
            </w:rPr>
          </w:pPr>
          <w:hyperlink w:anchor="_Toc215218592" w:history="1">
            <w:r w:rsidRPr="00BF64A6">
              <w:rPr>
                <w:rStyle w:val="Hyperlink"/>
                <w:noProof/>
              </w:rPr>
              <w:t>Programme ohne grafische Oberfl</w:t>
            </w:r>
            <w:r w:rsidRPr="00BF64A6">
              <w:rPr>
                <w:rStyle w:val="Hyperlink"/>
                <w:rFonts w:hint="eastAsia"/>
                <w:noProof/>
              </w:rPr>
              <w:t>ä</w:t>
            </w:r>
            <w:r w:rsidRPr="00BF64A6">
              <w:rPr>
                <w:rStyle w:val="Hyperlink"/>
                <w:noProof/>
              </w:rPr>
              <w:t>che</w:t>
            </w:r>
            <w:r>
              <w:rPr>
                <w:noProof/>
                <w:webHidden/>
              </w:rPr>
              <w:tab/>
            </w:r>
            <w:r>
              <w:rPr>
                <w:noProof/>
                <w:webHidden/>
              </w:rPr>
              <w:fldChar w:fldCharType="begin"/>
            </w:r>
            <w:r>
              <w:rPr>
                <w:noProof/>
                <w:webHidden/>
              </w:rPr>
              <w:instrText xml:space="preserve"> PAGEREF _Toc215218592 \h </w:instrText>
            </w:r>
            <w:r>
              <w:rPr>
                <w:noProof/>
                <w:webHidden/>
              </w:rPr>
            </w:r>
            <w:r>
              <w:rPr>
                <w:noProof/>
                <w:webHidden/>
              </w:rPr>
              <w:fldChar w:fldCharType="separate"/>
            </w:r>
            <w:r>
              <w:rPr>
                <w:noProof/>
                <w:webHidden/>
              </w:rPr>
              <w:t>4</w:t>
            </w:r>
            <w:r>
              <w:rPr>
                <w:noProof/>
                <w:webHidden/>
              </w:rPr>
              <w:fldChar w:fldCharType="end"/>
            </w:r>
          </w:hyperlink>
        </w:p>
        <w:p w14:paraId="1A1F04B3" w14:textId="473F3F39" w:rsidR="00D60C0A" w:rsidRDefault="00D60C0A">
          <w:pPr>
            <w:pStyle w:val="Verzeichnis3"/>
            <w:tabs>
              <w:tab w:val="right" w:leader="dot" w:pos="8210"/>
            </w:tabs>
            <w:rPr>
              <w:rFonts w:asciiTheme="minorHAnsi" w:eastAsiaTheme="minorEastAsia" w:hAnsiTheme="minorHAnsi"/>
              <w:noProof/>
              <w:kern w:val="2"/>
              <w:sz w:val="24"/>
              <w:szCs w:val="24"/>
              <w:lang w:eastAsia="de-DE"/>
              <w14:ligatures w14:val="standardContextual"/>
            </w:rPr>
          </w:pPr>
          <w:hyperlink w:anchor="_Toc215218593" w:history="1">
            <w:r w:rsidRPr="00BF64A6">
              <w:rPr>
                <w:rStyle w:val="Hyperlink"/>
                <w:noProof/>
              </w:rPr>
              <w:t>Eine virtuelle Umgebung erstellen</w:t>
            </w:r>
            <w:r>
              <w:rPr>
                <w:noProof/>
                <w:webHidden/>
              </w:rPr>
              <w:tab/>
            </w:r>
            <w:r>
              <w:rPr>
                <w:noProof/>
                <w:webHidden/>
              </w:rPr>
              <w:fldChar w:fldCharType="begin"/>
            </w:r>
            <w:r>
              <w:rPr>
                <w:noProof/>
                <w:webHidden/>
              </w:rPr>
              <w:instrText xml:space="preserve"> PAGEREF _Toc215218593 \h </w:instrText>
            </w:r>
            <w:r>
              <w:rPr>
                <w:noProof/>
                <w:webHidden/>
              </w:rPr>
            </w:r>
            <w:r>
              <w:rPr>
                <w:noProof/>
                <w:webHidden/>
              </w:rPr>
              <w:fldChar w:fldCharType="separate"/>
            </w:r>
            <w:r>
              <w:rPr>
                <w:noProof/>
                <w:webHidden/>
              </w:rPr>
              <w:t>5</w:t>
            </w:r>
            <w:r>
              <w:rPr>
                <w:noProof/>
                <w:webHidden/>
              </w:rPr>
              <w:fldChar w:fldCharType="end"/>
            </w:r>
          </w:hyperlink>
        </w:p>
        <w:p w14:paraId="3303F64F" w14:textId="42B98E38" w:rsidR="00D60C0A" w:rsidRDefault="00D60C0A">
          <w:pPr>
            <w:pStyle w:val="Verzeichnis3"/>
            <w:tabs>
              <w:tab w:val="right" w:leader="dot" w:pos="8210"/>
            </w:tabs>
            <w:rPr>
              <w:rFonts w:asciiTheme="minorHAnsi" w:eastAsiaTheme="minorEastAsia" w:hAnsiTheme="minorHAnsi"/>
              <w:noProof/>
              <w:kern w:val="2"/>
              <w:sz w:val="24"/>
              <w:szCs w:val="24"/>
              <w:lang w:eastAsia="de-DE"/>
              <w14:ligatures w14:val="standardContextual"/>
            </w:rPr>
          </w:pPr>
          <w:hyperlink w:anchor="_Toc215218594" w:history="1">
            <w:r w:rsidRPr="00BF64A6">
              <w:rPr>
                <w:rStyle w:val="Hyperlink"/>
                <w:noProof/>
              </w:rPr>
              <w:t>Programme mit grafischer Oberfl</w:t>
            </w:r>
            <w:r w:rsidRPr="00BF64A6">
              <w:rPr>
                <w:rStyle w:val="Hyperlink"/>
                <w:rFonts w:hint="eastAsia"/>
                <w:noProof/>
              </w:rPr>
              <w:t>ä</w:t>
            </w:r>
            <w:r w:rsidRPr="00BF64A6">
              <w:rPr>
                <w:rStyle w:val="Hyperlink"/>
                <w:noProof/>
              </w:rPr>
              <w:t>che ausf</w:t>
            </w:r>
            <w:r w:rsidRPr="00BF64A6">
              <w:rPr>
                <w:rStyle w:val="Hyperlink"/>
                <w:rFonts w:hint="eastAsia"/>
                <w:noProof/>
              </w:rPr>
              <w:t>ü</w:t>
            </w:r>
            <w:r w:rsidRPr="00BF64A6">
              <w:rPr>
                <w:rStyle w:val="Hyperlink"/>
                <w:noProof/>
              </w:rPr>
              <w:t>hren</w:t>
            </w:r>
            <w:r>
              <w:rPr>
                <w:noProof/>
                <w:webHidden/>
              </w:rPr>
              <w:tab/>
            </w:r>
            <w:r>
              <w:rPr>
                <w:noProof/>
                <w:webHidden/>
              </w:rPr>
              <w:fldChar w:fldCharType="begin"/>
            </w:r>
            <w:r>
              <w:rPr>
                <w:noProof/>
                <w:webHidden/>
              </w:rPr>
              <w:instrText xml:space="preserve"> PAGEREF _Toc215218594 \h </w:instrText>
            </w:r>
            <w:r>
              <w:rPr>
                <w:noProof/>
                <w:webHidden/>
              </w:rPr>
            </w:r>
            <w:r>
              <w:rPr>
                <w:noProof/>
                <w:webHidden/>
              </w:rPr>
              <w:fldChar w:fldCharType="separate"/>
            </w:r>
            <w:r>
              <w:rPr>
                <w:noProof/>
                <w:webHidden/>
              </w:rPr>
              <w:t>6</w:t>
            </w:r>
            <w:r>
              <w:rPr>
                <w:noProof/>
                <w:webHidden/>
              </w:rPr>
              <w:fldChar w:fldCharType="end"/>
            </w:r>
          </w:hyperlink>
        </w:p>
        <w:p w14:paraId="3A0CFFC7" w14:textId="6DFB8FEE" w:rsidR="00D60C0A" w:rsidRDefault="00D60C0A">
          <w:pPr>
            <w:pStyle w:val="Verzeichnis1"/>
            <w:tabs>
              <w:tab w:val="right" w:leader="dot" w:pos="8210"/>
            </w:tabs>
            <w:rPr>
              <w:rFonts w:asciiTheme="minorHAnsi" w:eastAsiaTheme="minorEastAsia" w:hAnsiTheme="minorHAnsi"/>
              <w:noProof/>
              <w:kern w:val="2"/>
              <w:sz w:val="24"/>
              <w:szCs w:val="24"/>
              <w:lang w:eastAsia="de-DE"/>
              <w14:ligatures w14:val="standardContextual"/>
            </w:rPr>
          </w:pPr>
          <w:hyperlink w:anchor="_Toc215218595" w:history="1">
            <w:r w:rsidRPr="00BF64A6">
              <w:rPr>
                <w:rStyle w:val="Hyperlink"/>
                <w:noProof/>
              </w:rPr>
              <w:t>Auto-py-to-exe</w:t>
            </w:r>
            <w:r>
              <w:rPr>
                <w:noProof/>
                <w:webHidden/>
              </w:rPr>
              <w:tab/>
            </w:r>
            <w:r>
              <w:rPr>
                <w:noProof/>
                <w:webHidden/>
              </w:rPr>
              <w:fldChar w:fldCharType="begin"/>
            </w:r>
            <w:r>
              <w:rPr>
                <w:noProof/>
                <w:webHidden/>
              </w:rPr>
              <w:instrText xml:space="preserve"> PAGEREF _Toc215218595 \h </w:instrText>
            </w:r>
            <w:r>
              <w:rPr>
                <w:noProof/>
                <w:webHidden/>
              </w:rPr>
            </w:r>
            <w:r>
              <w:rPr>
                <w:noProof/>
                <w:webHidden/>
              </w:rPr>
              <w:fldChar w:fldCharType="separate"/>
            </w:r>
            <w:r>
              <w:rPr>
                <w:noProof/>
                <w:webHidden/>
              </w:rPr>
              <w:t>8</w:t>
            </w:r>
            <w:r>
              <w:rPr>
                <w:noProof/>
                <w:webHidden/>
              </w:rPr>
              <w:fldChar w:fldCharType="end"/>
            </w:r>
          </w:hyperlink>
        </w:p>
        <w:p w14:paraId="1FBD4F49" w14:textId="7948D2F3" w:rsidR="00D60C0A" w:rsidRDefault="00D60C0A">
          <w:pPr>
            <w:pStyle w:val="Verzeichnis2"/>
            <w:tabs>
              <w:tab w:val="right" w:leader="dot" w:pos="8210"/>
            </w:tabs>
            <w:rPr>
              <w:rFonts w:asciiTheme="minorHAnsi" w:eastAsiaTheme="minorEastAsia" w:hAnsiTheme="minorHAnsi"/>
              <w:noProof/>
              <w:kern w:val="2"/>
              <w:sz w:val="24"/>
              <w:szCs w:val="24"/>
              <w:lang w:eastAsia="de-DE"/>
              <w14:ligatures w14:val="standardContextual"/>
            </w:rPr>
          </w:pPr>
          <w:hyperlink w:anchor="_Toc215218596" w:history="1">
            <w:r w:rsidRPr="00BF64A6">
              <w:rPr>
                <w:rStyle w:val="Hyperlink"/>
                <w:noProof/>
              </w:rPr>
              <w:t>Installation</w:t>
            </w:r>
            <w:r>
              <w:rPr>
                <w:noProof/>
                <w:webHidden/>
              </w:rPr>
              <w:tab/>
            </w:r>
            <w:r>
              <w:rPr>
                <w:noProof/>
                <w:webHidden/>
              </w:rPr>
              <w:fldChar w:fldCharType="begin"/>
            </w:r>
            <w:r>
              <w:rPr>
                <w:noProof/>
                <w:webHidden/>
              </w:rPr>
              <w:instrText xml:space="preserve"> PAGEREF _Toc215218596 \h </w:instrText>
            </w:r>
            <w:r>
              <w:rPr>
                <w:noProof/>
                <w:webHidden/>
              </w:rPr>
            </w:r>
            <w:r>
              <w:rPr>
                <w:noProof/>
                <w:webHidden/>
              </w:rPr>
              <w:fldChar w:fldCharType="separate"/>
            </w:r>
            <w:r>
              <w:rPr>
                <w:noProof/>
                <w:webHidden/>
              </w:rPr>
              <w:t>8</w:t>
            </w:r>
            <w:r>
              <w:rPr>
                <w:noProof/>
                <w:webHidden/>
              </w:rPr>
              <w:fldChar w:fldCharType="end"/>
            </w:r>
          </w:hyperlink>
        </w:p>
        <w:p w14:paraId="3C975CC4" w14:textId="7C564C64" w:rsidR="00D60C0A" w:rsidRDefault="00D60C0A">
          <w:pPr>
            <w:pStyle w:val="Verzeichnis2"/>
            <w:tabs>
              <w:tab w:val="right" w:leader="dot" w:pos="8210"/>
            </w:tabs>
            <w:rPr>
              <w:rFonts w:asciiTheme="minorHAnsi" w:eastAsiaTheme="minorEastAsia" w:hAnsiTheme="minorHAnsi"/>
              <w:noProof/>
              <w:kern w:val="2"/>
              <w:sz w:val="24"/>
              <w:szCs w:val="24"/>
              <w:lang w:eastAsia="de-DE"/>
              <w14:ligatures w14:val="standardContextual"/>
            </w:rPr>
          </w:pPr>
          <w:hyperlink w:anchor="_Toc215218597" w:history="1">
            <w:r w:rsidRPr="00BF64A6">
              <w:rPr>
                <w:rStyle w:val="Hyperlink"/>
                <w:noProof/>
              </w:rPr>
              <w:t>Ein paar wichtige Einstellungen</w:t>
            </w:r>
            <w:r>
              <w:rPr>
                <w:noProof/>
                <w:webHidden/>
              </w:rPr>
              <w:tab/>
            </w:r>
            <w:r>
              <w:rPr>
                <w:noProof/>
                <w:webHidden/>
              </w:rPr>
              <w:fldChar w:fldCharType="begin"/>
            </w:r>
            <w:r>
              <w:rPr>
                <w:noProof/>
                <w:webHidden/>
              </w:rPr>
              <w:instrText xml:space="preserve"> PAGEREF _Toc215218597 \h </w:instrText>
            </w:r>
            <w:r>
              <w:rPr>
                <w:noProof/>
                <w:webHidden/>
              </w:rPr>
            </w:r>
            <w:r>
              <w:rPr>
                <w:noProof/>
                <w:webHidden/>
              </w:rPr>
              <w:fldChar w:fldCharType="separate"/>
            </w:r>
            <w:r>
              <w:rPr>
                <w:noProof/>
                <w:webHidden/>
              </w:rPr>
              <w:t>10</w:t>
            </w:r>
            <w:r>
              <w:rPr>
                <w:noProof/>
                <w:webHidden/>
              </w:rPr>
              <w:fldChar w:fldCharType="end"/>
            </w:r>
          </w:hyperlink>
        </w:p>
        <w:p w14:paraId="15CE9C5A" w14:textId="2507715D" w:rsidR="00D60C0A" w:rsidRDefault="00D60C0A">
          <w:pPr>
            <w:pStyle w:val="Verzeichnis1"/>
            <w:tabs>
              <w:tab w:val="right" w:leader="dot" w:pos="8210"/>
            </w:tabs>
            <w:rPr>
              <w:rFonts w:asciiTheme="minorHAnsi" w:eastAsiaTheme="minorEastAsia" w:hAnsiTheme="minorHAnsi"/>
              <w:noProof/>
              <w:kern w:val="2"/>
              <w:sz w:val="24"/>
              <w:szCs w:val="24"/>
              <w:lang w:eastAsia="de-DE"/>
              <w14:ligatures w14:val="standardContextual"/>
            </w:rPr>
          </w:pPr>
          <w:hyperlink w:anchor="_Toc215218598" w:history="1">
            <w:r w:rsidRPr="00BF64A6">
              <w:rPr>
                <w:rStyle w:val="Hyperlink"/>
                <w:noProof/>
              </w:rPr>
              <w:t>Eine Installations-Datei erstellen</w:t>
            </w:r>
            <w:r>
              <w:rPr>
                <w:noProof/>
                <w:webHidden/>
              </w:rPr>
              <w:tab/>
            </w:r>
            <w:r>
              <w:rPr>
                <w:noProof/>
                <w:webHidden/>
              </w:rPr>
              <w:fldChar w:fldCharType="begin"/>
            </w:r>
            <w:r>
              <w:rPr>
                <w:noProof/>
                <w:webHidden/>
              </w:rPr>
              <w:instrText xml:space="preserve"> PAGEREF _Toc215218598 \h </w:instrText>
            </w:r>
            <w:r>
              <w:rPr>
                <w:noProof/>
                <w:webHidden/>
              </w:rPr>
            </w:r>
            <w:r>
              <w:rPr>
                <w:noProof/>
                <w:webHidden/>
              </w:rPr>
              <w:fldChar w:fldCharType="separate"/>
            </w:r>
            <w:r>
              <w:rPr>
                <w:noProof/>
                <w:webHidden/>
              </w:rPr>
              <w:t>14</w:t>
            </w:r>
            <w:r>
              <w:rPr>
                <w:noProof/>
                <w:webHidden/>
              </w:rPr>
              <w:fldChar w:fldCharType="end"/>
            </w:r>
          </w:hyperlink>
        </w:p>
        <w:p w14:paraId="3250F7AC" w14:textId="4A1AD66A" w:rsidR="00D60C0A" w:rsidRDefault="00D60C0A">
          <w:pPr>
            <w:pStyle w:val="Verzeichnis1"/>
            <w:tabs>
              <w:tab w:val="right" w:leader="dot" w:pos="8210"/>
            </w:tabs>
            <w:rPr>
              <w:rFonts w:asciiTheme="minorHAnsi" w:eastAsiaTheme="minorEastAsia" w:hAnsiTheme="minorHAnsi"/>
              <w:noProof/>
              <w:kern w:val="2"/>
              <w:sz w:val="24"/>
              <w:szCs w:val="24"/>
              <w:lang w:eastAsia="de-DE"/>
              <w14:ligatures w14:val="standardContextual"/>
            </w:rPr>
          </w:pPr>
          <w:hyperlink w:anchor="_Toc215218599" w:history="1">
            <w:r w:rsidRPr="00BF64A6">
              <w:rPr>
                <w:rStyle w:val="Hyperlink"/>
                <w:noProof/>
              </w:rPr>
              <w:t>WSGI-Seiten mithilfe von Gunicorn bereitstellen</w:t>
            </w:r>
            <w:r>
              <w:rPr>
                <w:noProof/>
                <w:webHidden/>
              </w:rPr>
              <w:tab/>
            </w:r>
            <w:r>
              <w:rPr>
                <w:noProof/>
                <w:webHidden/>
              </w:rPr>
              <w:fldChar w:fldCharType="begin"/>
            </w:r>
            <w:r>
              <w:rPr>
                <w:noProof/>
                <w:webHidden/>
              </w:rPr>
              <w:instrText xml:space="preserve"> PAGEREF _Toc215218599 \h </w:instrText>
            </w:r>
            <w:r>
              <w:rPr>
                <w:noProof/>
                <w:webHidden/>
              </w:rPr>
            </w:r>
            <w:r>
              <w:rPr>
                <w:noProof/>
                <w:webHidden/>
              </w:rPr>
              <w:fldChar w:fldCharType="separate"/>
            </w:r>
            <w:r>
              <w:rPr>
                <w:noProof/>
                <w:webHidden/>
              </w:rPr>
              <w:t>23</w:t>
            </w:r>
            <w:r>
              <w:rPr>
                <w:noProof/>
                <w:webHidden/>
              </w:rPr>
              <w:fldChar w:fldCharType="end"/>
            </w:r>
          </w:hyperlink>
        </w:p>
        <w:p w14:paraId="673A4631" w14:textId="61CA56C5" w:rsidR="00D60C0A" w:rsidRDefault="00D60C0A">
          <w:pPr>
            <w:pStyle w:val="Verzeichnis2"/>
            <w:tabs>
              <w:tab w:val="right" w:leader="dot" w:pos="8210"/>
            </w:tabs>
            <w:rPr>
              <w:rFonts w:asciiTheme="minorHAnsi" w:eastAsiaTheme="minorEastAsia" w:hAnsiTheme="minorHAnsi"/>
              <w:noProof/>
              <w:kern w:val="2"/>
              <w:sz w:val="24"/>
              <w:szCs w:val="24"/>
              <w:lang w:eastAsia="de-DE"/>
              <w14:ligatures w14:val="standardContextual"/>
            </w:rPr>
          </w:pPr>
          <w:hyperlink w:anchor="_Toc215218600" w:history="1">
            <w:r w:rsidRPr="00BF64A6">
              <w:rPr>
                <w:rStyle w:val="Hyperlink"/>
                <w:noProof/>
              </w:rPr>
              <w:t>System aktualisieren und Pakete installieren</w:t>
            </w:r>
            <w:r>
              <w:rPr>
                <w:noProof/>
                <w:webHidden/>
              </w:rPr>
              <w:tab/>
            </w:r>
            <w:r>
              <w:rPr>
                <w:noProof/>
                <w:webHidden/>
              </w:rPr>
              <w:fldChar w:fldCharType="begin"/>
            </w:r>
            <w:r>
              <w:rPr>
                <w:noProof/>
                <w:webHidden/>
              </w:rPr>
              <w:instrText xml:space="preserve"> PAGEREF _Toc215218600 \h </w:instrText>
            </w:r>
            <w:r>
              <w:rPr>
                <w:noProof/>
                <w:webHidden/>
              </w:rPr>
            </w:r>
            <w:r>
              <w:rPr>
                <w:noProof/>
                <w:webHidden/>
              </w:rPr>
              <w:fldChar w:fldCharType="separate"/>
            </w:r>
            <w:r>
              <w:rPr>
                <w:noProof/>
                <w:webHidden/>
              </w:rPr>
              <w:t>23</w:t>
            </w:r>
            <w:r>
              <w:rPr>
                <w:noProof/>
                <w:webHidden/>
              </w:rPr>
              <w:fldChar w:fldCharType="end"/>
            </w:r>
          </w:hyperlink>
        </w:p>
        <w:p w14:paraId="41A3B54B" w14:textId="18B4136A" w:rsidR="00D60C0A" w:rsidRDefault="00D60C0A">
          <w:pPr>
            <w:pStyle w:val="Verzeichnis2"/>
            <w:tabs>
              <w:tab w:val="right" w:leader="dot" w:pos="8210"/>
            </w:tabs>
            <w:rPr>
              <w:rFonts w:asciiTheme="minorHAnsi" w:eastAsiaTheme="minorEastAsia" w:hAnsiTheme="minorHAnsi"/>
              <w:noProof/>
              <w:kern w:val="2"/>
              <w:sz w:val="24"/>
              <w:szCs w:val="24"/>
              <w:lang w:eastAsia="de-DE"/>
              <w14:ligatures w14:val="standardContextual"/>
            </w:rPr>
          </w:pPr>
          <w:hyperlink w:anchor="_Toc215218601" w:history="1">
            <w:r w:rsidRPr="00BF64A6">
              <w:rPr>
                <w:rStyle w:val="Hyperlink"/>
                <w:noProof/>
              </w:rPr>
              <w:t>Der Start der Anwendung</w:t>
            </w:r>
            <w:r>
              <w:rPr>
                <w:noProof/>
                <w:webHidden/>
              </w:rPr>
              <w:tab/>
            </w:r>
            <w:r>
              <w:rPr>
                <w:noProof/>
                <w:webHidden/>
              </w:rPr>
              <w:fldChar w:fldCharType="begin"/>
            </w:r>
            <w:r>
              <w:rPr>
                <w:noProof/>
                <w:webHidden/>
              </w:rPr>
              <w:instrText xml:space="preserve"> PAGEREF _Toc215218601 \h </w:instrText>
            </w:r>
            <w:r>
              <w:rPr>
                <w:noProof/>
                <w:webHidden/>
              </w:rPr>
            </w:r>
            <w:r>
              <w:rPr>
                <w:noProof/>
                <w:webHidden/>
              </w:rPr>
              <w:fldChar w:fldCharType="separate"/>
            </w:r>
            <w:r>
              <w:rPr>
                <w:noProof/>
                <w:webHidden/>
              </w:rPr>
              <w:t>23</w:t>
            </w:r>
            <w:r>
              <w:rPr>
                <w:noProof/>
                <w:webHidden/>
              </w:rPr>
              <w:fldChar w:fldCharType="end"/>
            </w:r>
          </w:hyperlink>
        </w:p>
        <w:p w14:paraId="406EE2E0" w14:textId="37B21A7F" w:rsidR="00D60C0A" w:rsidRDefault="00D60C0A">
          <w:pPr>
            <w:pStyle w:val="Verzeichnis1"/>
            <w:tabs>
              <w:tab w:val="right" w:leader="dot" w:pos="8210"/>
            </w:tabs>
            <w:rPr>
              <w:rFonts w:asciiTheme="minorHAnsi" w:eastAsiaTheme="minorEastAsia" w:hAnsiTheme="minorHAnsi"/>
              <w:noProof/>
              <w:kern w:val="2"/>
              <w:sz w:val="24"/>
              <w:szCs w:val="24"/>
              <w:lang w:eastAsia="de-DE"/>
              <w14:ligatures w14:val="standardContextual"/>
            </w:rPr>
          </w:pPr>
          <w:hyperlink w:anchor="_Toc215218602" w:history="1">
            <w:r w:rsidRPr="00BF64A6">
              <w:rPr>
                <w:rStyle w:val="Hyperlink"/>
                <w:noProof/>
              </w:rPr>
              <w:t>Einen Apache WSGI-Server erstellen</w:t>
            </w:r>
            <w:r>
              <w:rPr>
                <w:noProof/>
                <w:webHidden/>
              </w:rPr>
              <w:tab/>
            </w:r>
            <w:r>
              <w:rPr>
                <w:noProof/>
                <w:webHidden/>
              </w:rPr>
              <w:fldChar w:fldCharType="begin"/>
            </w:r>
            <w:r>
              <w:rPr>
                <w:noProof/>
                <w:webHidden/>
              </w:rPr>
              <w:instrText xml:space="preserve"> PAGEREF _Toc215218602 \h </w:instrText>
            </w:r>
            <w:r>
              <w:rPr>
                <w:noProof/>
                <w:webHidden/>
              </w:rPr>
            </w:r>
            <w:r>
              <w:rPr>
                <w:noProof/>
                <w:webHidden/>
              </w:rPr>
              <w:fldChar w:fldCharType="separate"/>
            </w:r>
            <w:r>
              <w:rPr>
                <w:noProof/>
                <w:webHidden/>
              </w:rPr>
              <w:t>26</w:t>
            </w:r>
            <w:r>
              <w:rPr>
                <w:noProof/>
                <w:webHidden/>
              </w:rPr>
              <w:fldChar w:fldCharType="end"/>
            </w:r>
          </w:hyperlink>
        </w:p>
        <w:p w14:paraId="7902830A" w14:textId="4BC5D711" w:rsidR="00D60C0A" w:rsidRDefault="00D60C0A">
          <w:pPr>
            <w:pStyle w:val="Verzeichnis2"/>
            <w:tabs>
              <w:tab w:val="right" w:leader="dot" w:pos="8210"/>
            </w:tabs>
            <w:rPr>
              <w:rFonts w:asciiTheme="minorHAnsi" w:eastAsiaTheme="minorEastAsia" w:hAnsiTheme="minorHAnsi"/>
              <w:noProof/>
              <w:kern w:val="2"/>
              <w:sz w:val="24"/>
              <w:szCs w:val="24"/>
              <w:lang w:eastAsia="de-DE"/>
              <w14:ligatures w14:val="standardContextual"/>
            </w:rPr>
          </w:pPr>
          <w:hyperlink w:anchor="_Toc215218603" w:history="1">
            <w:r w:rsidRPr="00BF64A6">
              <w:rPr>
                <w:rStyle w:val="Hyperlink"/>
                <w:noProof/>
              </w:rPr>
              <w:t>System aktualisieren und Pakete installieren</w:t>
            </w:r>
            <w:r>
              <w:rPr>
                <w:noProof/>
                <w:webHidden/>
              </w:rPr>
              <w:tab/>
            </w:r>
            <w:r>
              <w:rPr>
                <w:noProof/>
                <w:webHidden/>
              </w:rPr>
              <w:fldChar w:fldCharType="begin"/>
            </w:r>
            <w:r>
              <w:rPr>
                <w:noProof/>
                <w:webHidden/>
              </w:rPr>
              <w:instrText xml:space="preserve"> PAGEREF _Toc215218603 \h </w:instrText>
            </w:r>
            <w:r>
              <w:rPr>
                <w:noProof/>
                <w:webHidden/>
              </w:rPr>
            </w:r>
            <w:r>
              <w:rPr>
                <w:noProof/>
                <w:webHidden/>
              </w:rPr>
              <w:fldChar w:fldCharType="separate"/>
            </w:r>
            <w:r>
              <w:rPr>
                <w:noProof/>
                <w:webHidden/>
              </w:rPr>
              <w:t>26</w:t>
            </w:r>
            <w:r>
              <w:rPr>
                <w:noProof/>
                <w:webHidden/>
              </w:rPr>
              <w:fldChar w:fldCharType="end"/>
            </w:r>
          </w:hyperlink>
        </w:p>
        <w:p w14:paraId="706A0466" w14:textId="2F0B5170" w:rsidR="00D60C0A" w:rsidRDefault="00D60C0A">
          <w:pPr>
            <w:pStyle w:val="Verzeichnis2"/>
            <w:tabs>
              <w:tab w:val="right" w:leader="dot" w:pos="8210"/>
            </w:tabs>
            <w:rPr>
              <w:rFonts w:asciiTheme="minorHAnsi" w:eastAsiaTheme="minorEastAsia" w:hAnsiTheme="minorHAnsi"/>
              <w:noProof/>
              <w:kern w:val="2"/>
              <w:sz w:val="24"/>
              <w:szCs w:val="24"/>
              <w:lang w:eastAsia="de-DE"/>
              <w14:ligatures w14:val="standardContextual"/>
            </w:rPr>
          </w:pPr>
          <w:hyperlink w:anchor="_Toc215218604" w:history="1">
            <w:r w:rsidRPr="00BF64A6">
              <w:rPr>
                <w:rStyle w:val="Hyperlink"/>
                <w:noProof/>
              </w:rPr>
              <w:t>Testskript erstellen</w:t>
            </w:r>
            <w:r>
              <w:rPr>
                <w:noProof/>
                <w:webHidden/>
              </w:rPr>
              <w:tab/>
            </w:r>
            <w:r>
              <w:rPr>
                <w:noProof/>
                <w:webHidden/>
              </w:rPr>
              <w:fldChar w:fldCharType="begin"/>
            </w:r>
            <w:r>
              <w:rPr>
                <w:noProof/>
                <w:webHidden/>
              </w:rPr>
              <w:instrText xml:space="preserve"> PAGEREF _Toc215218604 \h </w:instrText>
            </w:r>
            <w:r>
              <w:rPr>
                <w:noProof/>
                <w:webHidden/>
              </w:rPr>
            </w:r>
            <w:r>
              <w:rPr>
                <w:noProof/>
                <w:webHidden/>
              </w:rPr>
              <w:fldChar w:fldCharType="separate"/>
            </w:r>
            <w:r>
              <w:rPr>
                <w:noProof/>
                <w:webHidden/>
              </w:rPr>
              <w:t>26</w:t>
            </w:r>
            <w:r>
              <w:rPr>
                <w:noProof/>
                <w:webHidden/>
              </w:rPr>
              <w:fldChar w:fldCharType="end"/>
            </w:r>
          </w:hyperlink>
        </w:p>
        <w:p w14:paraId="2E37C14E" w14:textId="130E11D3" w:rsidR="00D60C0A" w:rsidRDefault="00D60C0A">
          <w:pPr>
            <w:pStyle w:val="Verzeichnis2"/>
            <w:tabs>
              <w:tab w:val="right" w:leader="dot" w:pos="8210"/>
            </w:tabs>
            <w:rPr>
              <w:rFonts w:asciiTheme="minorHAnsi" w:eastAsiaTheme="minorEastAsia" w:hAnsiTheme="minorHAnsi"/>
              <w:noProof/>
              <w:kern w:val="2"/>
              <w:sz w:val="24"/>
              <w:szCs w:val="24"/>
              <w:lang w:eastAsia="de-DE"/>
              <w14:ligatures w14:val="standardContextual"/>
            </w:rPr>
          </w:pPr>
          <w:hyperlink w:anchor="_Toc215218605" w:history="1">
            <w:r w:rsidRPr="00BF64A6">
              <w:rPr>
                <w:rStyle w:val="Hyperlink"/>
                <w:noProof/>
              </w:rPr>
              <w:t>Apache konfigurieren</w:t>
            </w:r>
            <w:r>
              <w:rPr>
                <w:noProof/>
                <w:webHidden/>
              </w:rPr>
              <w:tab/>
            </w:r>
            <w:r>
              <w:rPr>
                <w:noProof/>
                <w:webHidden/>
              </w:rPr>
              <w:fldChar w:fldCharType="begin"/>
            </w:r>
            <w:r>
              <w:rPr>
                <w:noProof/>
                <w:webHidden/>
              </w:rPr>
              <w:instrText xml:space="preserve"> PAGEREF _Toc215218605 \h </w:instrText>
            </w:r>
            <w:r>
              <w:rPr>
                <w:noProof/>
                <w:webHidden/>
              </w:rPr>
            </w:r>
            <w:r>
              <w:rPr>
                <w:noProof/>
                <w:webHidden/>
              </w:rPr>
              <w:fldChar w:fldCharType="separate"/>
            </w:r>
            <w:r>
              <w:rPr>
                <w:noProof/>
                <w:webHidden/>
              </w:rPr>
              <w:t>27</w:t>
            </w:r>
            <w:r>
              <w:rPr>
                <w:noProof/>
                <w:webHidden/>
              </w:rPr>
              <w:fldChar w:fldCharType="end"/>
            </w:r>
          </w:hyperlink>
        </w:p>
        <w:p w14:paraId="2BFF97BE" w14:textId="161824DA" w:rsidR="00D60C0A" w:rsidRDefault="00D60C0A">
          <w:pPr>
            <w:pStyle w:val="Verzeichnis1"/>
            <w:tabs>
              <w:tab w:val="right" w:leader="dot" w:pos="8210"/>
            </w:tabs>
            <w:rPr>
              <w:rFonts w:asciiTheme="minorHAnsi" w:eastAsiaTheme="minorEastAsia" w:hAnsiTheme="minorHAnsi"/>
              <w:noProof/>
              <w:kern w:val="2"/>
              <w:sz w:val="24"/>
              <w:szCs w:val="24"/>
              <w:lang w:eastAsia="de-DE"/>
              <w14:ligatures w14:val="standardContextual"/>
            </w:rPr>
          </w:pPr>
          <w:hyperlink w:anchor="_Toc215218606" w:history="1">
            <w:r w:rsidRPr="00BF64A6">
              <w:rPr>
                <w:rStyle w:val="Hyperlink"/>
                <w:noProof/>
              </w:rPr>
              <w:t>Apache WSGI unter Linux Subsystem f</w:t>
            </w:r>
            <w:r w:rsidRPr="00BF64A6">
              <w:rPr>
                <w:rStyle w:val="Hyperlink"/>
                <w:rFonts w:hint="eastAsia"/>
                <w:noProof/>
              </w:rPr>
              <w:t>ü</w:t>
            </w:r>
            <w:r w:rsidRPr="00BF64A6">
              <w:rPr>
                <w:rStyle w:val="Hyperlink"/>
                <w:noProof/>
              </w:rPr>
              <w:t>r Windows</w:t>
            </w:r>
            <w:r>
              <w:rPr>
                <w:noProof/>
                <w:webHidden/>
              </w:rPr>
              <w:tab/>
            </w:r>
            <w:r>
              <w:rPr>
                <w:noProof/>
                <w:webHidden/>
              </w:rPr>
              <w:fldChar w:fldCharType="begin"/>
            </w:r>
            <w:r>
              <w:rPr>
                <w:noProof/>
                <w:webHidden/>
              </w:rPr>
              <w:instrText xml:space="preserve"> PAGEREF _Toc215218606 \h </w:instrText>
            </w:r>
            <w:r>
              <w:rPr>
                <w:noProof/>
                <w:webHidden/>
              </w:rPr>
            </w:r>
            <w:r>
              <w:rPr>
                <w:noProof/>
                <w:webHidden/>
              </w:rPr>
              <w:fldChar w:fldCharType="separate"/>
            </w:r>
            <w:r>
              <w:rPr>
                <w:noProof/>
                <w:webHidden/>
              </w:rPr>
              <w:t>29</w:t>
            </w:r>
            <w:r>
              <w:rPr>
                <w:noProof/>
                <w:webHidden/>
              </w:rPr>
              <w:fldChar w:fldCharType="end"/>
            </w:r>
          </w:hyperlink>
        </w:p>
        <w:p w14:paraId="076D15AA" w14:textId="40E6E215" w:rsidR="00D60C0A" w:rsidRDefault="00D60C0A">
          <w:pPr>
            <w:pStyle w:val="Verzeichnis1"/>
            <w:tabs>
              <w:tab w:val="right" w:leader="dot" w:pos="8210"/>
            </w:tabs>
            <w:rPr>
              <w:rFonts w:asciiTheme="minorHAnsi" w:eastAsiaTheme="minorEastAsia" w:hAnsiTheme="minorHAnsi"/>
              <w:noProof/>
              <w:kern w:val="2"/>
              <w:sz w:val="24"/>
              <w:szCs w:val="24"/>
              <w:lang w:eastAsia="de-DE"/>
              <w14:ligatures w14:val="standardContextual"/>
            </w:rPr>
          </w:pPr>
          <w:hyperlink w:anchor="_Toc215218607" w:history="1">
            <w:r w:rsidRPr="00BF64A6">
              <w:rPr>
                <w:rStyle w:val="Hyperlink"/>
                <w:noProof/>
              </w:rPr>
              <w:t>Abbildungs- und Quellenverzeichnis</w:t>
            </w:r>
            <w:r>
              <w:rPr>
                <w:noProof/>
                <w:webHidden/>
              </w:rPr>
              <w:tab/>
            </w:r>
            <w:r>
              <w:rPr>
                <w:noProof/>
                <w:webHidden/>
              </w:rPr>
              <w:fldChar w:fldCharType="begin"/>
            </w:r>
            <w:r>
              <w:rPr>
                <w:noProof/>
                <w:webHidden/>
              </w:rPr>
              <w:instrText xml:space="preserve"> PAGEREF _Toc215218607 \h </w:instrText>
            </w:r>
            <w:r>
              <w:rPr>
                <w:noProof/>
                <w:webHidden/>
              </w:rPr>
            </w:r>
            <w:r>
              <w:rPr>
                <w:noProof/>
                <w:webHidden/>
              </w:rPr>
              <w:fldChar w:fldCharType="separate"/>
            </w:r>
            <w:r>
              <w:rPr>
                <w:noProof/>
                <w:webHidden/>
              </w:rPr>
              <w:t>31</w:t>
            </w:r>
            <w:r>
              <w:rPr>
                <w:noProof/>
                <w:webHidden/>
              </w:rPr>
              <w:fldChar w:fldCharType="end"/>
            </w:r>
          </w:hyperlink>
        </w:p>
        <w:p w14:paraId="7EE4D2BA" w14:textId="59E98B3F" w:rsidR="00D60C0A" w:rsidRDefault="00D60C0A">
          <w:pPr>
            <w:pStyle w:val="Verzeichnis1"/>
            <w:tabs>
              <w:tab w:val="right" w:leader="dot" w:pos="8210"/>
            </w:tabs>
            <w:rPr>
              <w:rFonts w:asciiTheme="minorHAnsi" w:eastAsiaTheme="minorEastAsia" w:hAnsiTheme="minorHAnsi"/>
              <w:noProof/>
              <w:kern w:val="2"/>
              <w:sz w:val="24"/>
              <w:szCs w:val="24"/>
              <w:lang w:eastAsia="de-DE"/>
              <w14:ligatures w14:val="standardContextual"/>
            </w:rPr>
          </w:pPr>
          <w:hyperlink w:anchor="_Toc215218608" w:history="1">
            <w:r w:rsidRPr="00BF64A6">
              <w:rPr>
                <w:rStyle w:val="Hyperlink"/>
                <w:noProof/>
              </w:rPr>
              <w:t>Nutzungsrechte:</w:t>
            </w:r>
            <w:r>
              <w:rPr>
                <w:noProof/>
                <w:webHidden/>
              </w:rPr>
              <w:tab/>
            </w:r>
            <w:r>
              <w:rPr>
                <w:noProof/>
                <w:webHidden/>
              </w:rPr>
              <w:fldChar w:fldCharType="begin"/>
            </w:r>
            <w:r>
              <w:rPr>
                <w:noProof/>
                <w:webHidden/>
              </w:rPr>
              <w:instrText xml:space="preserve"> PAGEREF _Toc215218608 \h </w:instrText>
            </w:r>
            <w:r>
              <w:rPr>
                <w:noProof/>
                <w:webHidden/>
              </w:rPr>
            </w:r>
            <w:r>
              <w:rPr>
                <w:noProof/>
                <w:webHidden/>
              </w:rPr>
              <w:fldChar w:fldCharType="separate"/>
            </w:r>
            <w:r>
              <w:rPr>
                <w:noProof/>
                <w:webHidden/>
              </w:rPr>
              <w:t>31</w:t>
            </w:r>
            <w:r>
              <w:rPr>
                <w:noProof/>
                <w:webHidden/>
              </w:rPr>
              <w:fldChar w:fldCharType="end"/>
            </w:r>
          </w:hyperlink>
        </w:p>
        <w:p w14:paraId="2B751DB6" w14:textId="79773F08" w:rsidR="00D60C0A" w:rsidRDefault="00D60C0A">
          <w:pPr>
            <w:pStyle w:val="Verzeichnis1"/>
            <w:tabs>
              <w:tab w:val="right" w:leader="dot" w:pos="8210"/>
            </w:tabs>
            <w:rPr>
              <w:rFonts w:asciiTheme="minorHAnsi" w:eastAsiaTheme="minorEastAsia" w:hAnsiTheme="minorHAnsi"/>
              <w:noProof/>
              <w:kern w:val="2"/>
              <w:sz w:val="24"/>
              <w:szCs w:val="24"/>
              <w:lang w:eastAsia="de-DE"/>
              <w14:ligatures w14:val="standardContextual"/>
            </w:rPr>
          </w:pPr>
          <w:hyperlink w:anchor="_Toc215218609" w:history="1">
            <w:r w:rsidRPr="00BF64A6">
              <w:rPr>
                <w:rStyle w:val="Hyperlink"/>
                <w:noProof/>
              </w:rPr>
              <w:t>Herausgeber:</w:t>
            </w:r>
            <w:r>
              <w:rPr>
                <w:noProof/>
                <w:webHidden/>
              </w:rPr>
              <w:tab/>
            </w:r>
            <w:r>
              <w:rPr>
                <w:noProof/>
                <w:webHidden/>
              </w:rPr>
              <w:fldChar w:fldCharType="begin"/>
            </w:r>
            <w:r>
              <w:rPr>
                <w:noProof/>
                <w:webHidden/>
              </w:rPr>
              <w:instrText xml:space="preserve"> PAGEREF _Toc215218609 \h </w:instrText>
            </w:r>
            <w:r>
              <w:rPr>
                <w:noProof/>
                <w:webHidden/>
              </w:rPr>
            </w:r>
            <w:r>
              <w:rPr>
                <w:noProof/>
                <w:webHidden/>
              </w:rPr>
              <w:fldChar w:fldCharType="separate"/>
            </w:r>
            <w:r>
              <w:rPr>
                <w:noProof/>
                <w:webHidden/>
              </w:rPr>
              <w:t>31</w:t>
            </w:r>
            <w:r>
              <w:rPr>
                <w:noProof/>
                <w:webHidden/>
              </w:rPr>
              <w:fldChar w:fldCharType="end"/>
            </w:r>
          </w:hyperlink>
        </w:p>
        <w:p w14:paraId="3AADA5B5" w14:textId="47019793" w:rsidR="00B63D88" w:rsidRDefault="00B63D88">
          <w:r>
            <w:rPr>
              <w:b/>
              <w:bCs/>
            </w:rPr>
            <w:fldChar w:fldCharType="end"/>
          </w:r>
        </w:p>
      </w:sdtContent>
    </w:sdt>
    <w:p w14:paraId="2FD5FF83" w14:textId="33778637" w:rsidR="00991155" w:rsidRDefault="00991155" w:rsidP="00991155">
      <w:pPr>
        <w:pStyle w:val="Titel"/>
      </w:pPr>
    </w:p>
    <w:p w14:paraId="0B64BD22" w14:textId="77777777" w:rsidR="00991155" w:rsidRDefault="00991155">
      <w:pPr>
        <w:rPr>
          <w:rFonts w:eastAsiaTheme="majorEastAsia" w:cstheme="majorBidi"/>
          <w:spacing w:val="-10"/>
          <w:kern w:val="28"/>
          <w:sz w:val="56"/>
          <w:szCs w:val="56"/>
        </w:rPr>
      </w:pPr>
      <w:r>
        <w:br w:type="page"/>
      </w:r>
    </w:p>
    <w:p w14:paraId="552851E6" w14:textId="6E0EE332" w:rsidR="00FF6FDE" w:rsidRDefault="00FF6FDE" w:rsidP="00FF6FDE">
      <w:pPr>
        <w:pStyle w:val="berschrift1"/>
      </w:pPr>
      <w:bookmarkStart w:id="0" w:name="_Toc215218590"/>
      <w:r>
        <w:lastRenderedPageBreak/>
        <w:t>Vorwort</w:t>
      </w:r>
      <w:bookmarkEnd w:id="0"/>
    </w:p>
    <w:p w14:paraId="4C2EE239" w14:textId="77777777" w:rsidR="00F40BDB" w:rsidRPr="00F40BDB" w:rsidRDefault="00F40BDB" w:rsidP="00F40BDB"/>
    <w:p w14:paraId="03331303" w14:textId="6C63ECFA" w:rsidR="00FF6FDE" w:rsidRDefault="00FF6FDE" w:rsidP="00FF6FDE">
      <w:r w:rsidRPr="00FF6FDE">
        <w:t xml:space="preserve">Jetzt haben </w:t>
      </w:r>
      <w:r>
        <w:t>wir schon einige Programm geschrieben. Stellt sich jetzt die Frage, wie verteilen wir unsere Software.</w:t>
      </w:r>
    </w:p>
    <w:p w14:paraId="508711D4" w14:textId="68C3D824" w:rsidR="00FF6FDE" w:rsidRDefault="00FF6FDE" w:rsidP="00FF6FDE"/>
    <w:p w14:paraId="3C47CD06" w14:textId="587D1ADB" w:rsidR="00FF6FDE" w:rsidRDefault="00FF6FDE" w:rsidP="00FF6FDE">
      <w:r>
        <w:t xml:space="preserve">In der Entwicklung starten wir die Apps oder Anwendungen </w:t>
      </w:r>
      <w:r w:rsidR="005047EC">
        <w:t>etc.</w:t>
      </w:r>
      <w:r>
        <w:t xml:space="preserve"> in unserer Entwicklungsumgebung.</w:t>
      </w:r>
      <w:r w:rsidR="005047EC">
        <w:t xml:space="preserve"> Aber nicht jeder Benutzer ist in der Lage sich eine funktionierende Python-Umgebung zu schaffen. </w:t>
      </w:r>
    </w:p>
    <w:p w14:paraId="527C238A" w14:textId="7F6C591E" w:rsidR="005047EC" w:rsidRDefault="005047EC" w:rsidP="00FF6FDE"/>
    <w:p w14:paraId="7AA3DAFE" w14:textId="14192F24" w:rsidR="005047EC" w:rsidRDefault="005047EC" w:rsidP="00FF6FDE">
      <w:r>
        <w:t xml:space="preserve">Ein weiterer Punkt ist, dass nicht jede Software als </w:t>
      </w:r>
      <w:proofErr w:type="spellStart"/>
      <w:r>
        <w:t>Opensource</w:t>
      </w:r>
      <w:proofErr w:type="spellEnd"/>
      <w:r>
        <w:t>-Software vertrieben werden. In solchen Fällen ist eine kompilierte .exe-Datei die Lösung.</w:t>
      </w:r>
    </w:p>
    <w:p w14:paraId="25322197" w14:textId="0F3F6976" w:rsidR="005047EC" w:rsidRDefault="005047EC" w:rsidP="00FF6FDE"/>
    <w:p w14:paraId="0EBD91E9" w14:textId="7AE15E7D" w:rsidR="005047EC" w:rsidRDefault="005047EC" w:rsidP="00FF6FDE">
      <w:r>
        <w:t xml:space="preserve">WSGI-Anwendungen basierend auf </w:t>
      </w:r>
      <w:proofErr w:type="spellStart"/>
      <w:r>
        <w:t>Flask</w:t>
      </w:r>
      <w:proofErr w:type="spellEnd"/>
      <w:r>
        <w:t xml:space="preserve"> oder Django stellen eine weitere Herausforderung dar, </w:t>
      </w:r>
      <w:r w:rsidR="00C3528B">
        <w:t>da für diese eine Server-Lösung nötig ist, um diese zu betreiben.</w:t>
      </w:r>
    </w:p>
    <w:p w14:paraId="32F2DA58" w14:textId="29AF4267" w:rsidR="00C3528B" w:rsidRDefault="00C3528B" w:rsidP="00FF6FDE"/>
    <w:p w14:paraId="43933A7E" w14:textId="2163004A" w:rsidR="00C3528B" w:rsidRDefault="00C3528B" w:rsidP="00FF6FDE">
      <w:r>
        <w:t xml:space="preserve">Zuletzt kann es auch sein, </w:t>
      </w:r>
      <w:r w:rsidR="00F40BDB">
        <w:t>dass</w:t>
      </w:r>
      <w:r>
        <w:t xml:space="preserve"> Sie ihre Software öffentlich zugänglich machen wollen, um andere Entwickler auf der ganzen Welt einladen möchte sich </w:t>
      </w:r>
      <w:proofErr w:type="gramStart"/>
      <w:r>
        <w:t>an Ihren Projekt</w:t>
      </w:r>
      <w:proofErr w:type="gramEnd"/>
      <w:r>
        <w:t xml:space="preserve"> zu beteiligen.</w:t>
      </w:r>
    </w:p>
    <w:p w14:paraId="24E99532" w14:textId="300D6A05" w:rsidR="00C3528B" w:rsidRDefault="00C3528B" w:rsidP="00FF6FDE"/>
    <w:p w14:paraId="0DA906E7" w14:textId="3DA979E7" w:rsidR="00C3528B" w:rsidRDefault="00C3528B" w:rsidP="00FF6FDE">
      <w:r>
        <w:t>Für alle diese Möglichkeiten wollen wir eine Lösung suchen.</w:t>
      </w:r>
    </w:p>
    <w:p w14:paraId="29B65A8D" w14:textId="77777777" w:rsidR="00F40BDB" w:rsidRPr="00FF6FDE" w:rsidRDefault="00F40BDB" w:rsidP="00FF6FDE"/>
    <w:p w14:paraId="1A8704FA" w14:textId="48D69E72" w:rsidR="00FF6FDE" w:rsidRPr="00FF6FDE" w:rsidRDefault="00FF6FDE" w:rsidP="00FF6FDE"/>
    <w:p w14:paraId="6C75C653" w14:textId="3E13591F" w:rsidR="00FF6FDE" w:rsidRDefault="00C3528B" w:rsidP="00FF6FDE">
      <w:pPr>
        <w:pStyle w:val="berschrift1"/>
      </w:pPr>
      <w:bookmarkStart w:id="1" w:name="_Toc215218591"/>
      <w:r w:rsidRPr="00C3528B">
        <w:t>Ausführen der Programme mit H</w:t>
      </w:r>
      <w:r>
        <w:t>ilfe einer Installierten Python-Umgebung</w:t>
      </w:r>
      <w:bookmarkEnd w:id="1"/>
    </w:p>
    <w:p w14:paraId="70A5D2C1" w14:textId="657607A2" w:rsidR="00C3528B" w:rsidRDefault="00C3528B" w:rsidP="00C3528B"/>
    <w:p w14:paraId="7C0FCCF5" w14:textId="1586ADEC" w:rsidR="00210935" w:rsidRDefault="00210935" w:rsidP="00C3528B">
      <w:r>
        <w:t>Die aktuellen (und weniger aktuellen) Python-Versionen können unter der folgenden Internetadresse runtergeladen werden:</w:t>
      </w:r>
    </w:p>
    <w:p w14:paraId="26254D70" w14:textId="77777777" w:rsidR="00210935" w:rsidRDefault="00210935" w:rsidP="00C3528B"/>
    <w:p w14:paraId="6ACAE4BD" w14:textId="129848D3" w:rsidR="00210935" w:rsidRDefault="00210935" w:rsidP="00C3528B">
      <w:hyperlink r:id="rId10" w:history="1">
        <w:r w:rsidRPr="00F47C42">
          <w:rPr>
            <w:rStyle w:val="Hyperlink"/>
          </w:rPr>
          <w:t>https://www.python.org/downloads/</w:t>
        </w:r>
      </w:hyperlink>
    </w:p>
    <w:p w14:paraId="772E80B8" w14:textId="4E0D0A47" w:rsidR="00210935" w:rsidRDefault="00210935" w:rsidP="00C3528B"/>
    <w:p w14:paraId="6550344F" w14:textId="750A8276" w:rsidR="00210935" w:rsidRDefault="00305808" w:rsidP="00C3528B">
      <w:r>
        <w:t>Bei der Installation ist sicherzustellen, dass die Python zur Pfad-Variable hinzugefügt wird.</w:t>
      </w:r>
    </w:p>
    <w:p w14:paraId="2F3BDF08" w14:textId="26E7FA9E" w:rsidR="00305808" w:rsidRDefault="00305808" w:rsidP="00C3528B"/>
    <w:p w14:paraId="2C864888" w14:textId="59C66F04" w:rsidR="00305808" w:rsidRDefault="00305808" w:rsidP="00C3528B">
      <w:r>
        <w:t>(siehe Bild, nächste Seite)</w:t>
      </w:r>
    </w:p>
    <w:p w14:paraId="2C9DE517" w14:textId="406A67C4" w:rsidR="00305808" w:rsidRDefault="00305808" w:rsidP="00C3528B"/>
    <w:p w14:paraId="4D1B9DD3" w14:textId="26485601" w:rsidR="00305808" w:rsidRDefault="00305808" w:rsidP="00C3528B">
      <w:r>
        <w:t>Der Rest der Installation ist Windows-typisch.</w:t>
      </w:r>
    </w:p>
    <w:p w14:paraId="40183E5A" w14:textId="77777777" w:rsidR="00305808" w:rsidRPr="00C3528B" w:rsidRDefault="00305808" w:rsidP="00C3528B"/>
    <w:p w14:paraId="6C895B05" w14:textId="2A8A7A34" w:rsidR="00FF6FDE" w:rsidRPr="00C3528B" w:rsidRDefault="00305808" w:rsidP="00FF6FDE">
      <w:r>
        <w:rPr>
          <w:noProof/>
        </w:rPr>
        <w:lastRenderedPageBreak/>
        <w:drawing>
          <wp:inline distT="0" distB="0" distL="0" distR="0" wp14:anchorId="1D7EEBF1" wp14:editId="64F35873">
            <wp:extent cx="2544283" cy="1581665"/>
            <wp:effectExtent l="0" t="0" r="8890" b="0"/>
            <wp:docPr id="3" name="Grafik 3"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3" descr="Ein Bild, das Text enthält.&#10;&#10;Automatisch generierte Beschreibung"/>
                    <pic:cNvPicPr/>
                  </pic:nvPicPr>
                  <pic:blipFill>
                    <a:blip r:embed="rId11"/>
                    <a:stretch>
                      <a:fillRect/>
                    </a:stretch>
                  </pic:blipFill>
                  <pic:spPr>
                    <a:xfrm>
                      <a:off x="0" y="0"/>
                      <a:ext cx="2554586" cy="1588070"/>
                    </a:xfrm>
                    <a:prstGeom prst="rect">
                      <a:avLst/>
                    </a:prstGeom>
                  </pic:spPr>
                </pic:pic>
              </a:graphicData>
            </a:graphic>
          </wp:inline>
        </w:drawing>
      </w:r>
    </w:p>
    <w:p w14:paraId="31047919" w14:textId="733BF48F" w:rsidR="00FF6FDE" w:rsidRDefault="00FF6FDE" w:rsidP="00FF6FDE"/>
    <w:p w14:paraId="5E22027D" w14:textId="41E1F633" w:rsidR="00305808" w:rsidRDefault="00305808" w:rsidP="00FF6FDE"/>
    <w:p w14:paraId="14AEEAE8" w14:textId="428AED6F" w:rsidR="00366416" w:rsidRDefault="00366416" w:rsidP="00366416">
      <w:pPr>
        <w:pStyle w:val="berschrift3"/>
      </w:pPr>
      <w:bookmarkStart w:id="2" w:name="_Toc215218592"/>
      <w:r>
        <w:t>Programme ohne grafische Oberfläche</w:t>
      </w:r>
      <w:bookmarkEnd w:id="2"/>
    </w:p>
    <w:p w14:paraId="02EFBAE8" w14:textId="77777777" w:rsidR="00366416" w:rsidRDefault="00366416" w:rsidP="00FF6FDE"/>
    <w:p w14:paraId="09225E33" w14:textId="52A8A9F8" w:rsidR="00DC1F21" w:rsidRDefault="00DC1F21" w:rsidP="00FF6FDE">
      <w:r>
        <w:t>Danach funktioniert schon mal das Skript unter der Eingabeaufforderung:</w:t>
      </w:r>
    </w:p>
    <w:p w14:paraId="438A1DA6" w14:textId="24A03B47" w:rsidR="00B21DD5" w:rsidRDefault="00B21DD5" w:rsidP="00FF6FDE"/>
    <w:p w14:paraId="320EE1B2" w14:textId="6E34120E" w:rsidR="00B21DD5" w:rsidRDefault="00690839" w:rsidP="00FF6FDE">
      <w:r>
        <w:rPr>
          <w:noProof/>
        </w:rPr>
        <w:drawing>
          <wp:inline distT="0" distB="0" distL="0" distR="0" wp14:anchorId="6AC0BF25" wp14:editId="7DA16155">
            <wp:extent cx="3731741" cy="1514435"/>
            <wp:effectExtent l="0" t="0" r="2540" b="0"/>
            <wp:docPr id="7" name="Grafik 7"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fik 7" descr="Ein Bild, das Text enthält.&#10;&#10;Automatisch generierte Beschreibung"/>
                    <pic:cNvPicPr/>
                  </pic:nvPicPr>
                  <pic:blipFill>
                    <a:blip r:embed="rId12"/>
                    <a:stretch>
                      <a:fillRect/>
                    </a:stretch>
                  </pic:blipFill>
                  <pic:spPr>
                    <a:xfrm>
                      <a:off x="0" y="0"/>
                      <a:ext cx="3740995" cy="1518190"/>
                    </a:xfrm>
                    <a:prstGeom prst="rect">
                      <a:avLst/>
                    </a:prstGeom>
                  </pic:spPr>
                </pic:pic>
              </a:graphicData>
            </a:graphic>
          </wp:inline>
        </w:drawing>
      </w:r>
    </w:p>
    <w:p w14:paraId="6B24C8D0" w14:textId="7D38C41A" w:rsidR="00DC1F21" w:rsidRDefault="00DC1F21" w:rsidP="00FF6FDE"/>
    <w:p w14:paraId="05C8130F" w14:textId="334CCD7B" w:rsidR="00DC1F21" w:rsidRDefault="00DC1F21" w:rsidP="00FF6FDE"/>
    <w:p w14:paraId="2473C99E" w14:textId="5FDB7AC8" w:rsidR="00690839" w:rsidRDefault="00690839" w:rsidP="00FF6FDE">
      <w:r>
        <w:t xml:space="preserve">Ein Klick auf eine Verknüpfung führt ebenfalls das Programm aus, allerdings schließt sich das Fenster mit der Ausgabe sofort. Für den Screenshot wurde ein </w:t>
      </w:r>
      <w:proofErr w:type="spellStart"/>
      <w:proofErr w:type="gramStart"/>
      <w:r w:rsidRPr="007C559E">
        <w:rPr>
          <w:i/>
          <w:iCs/>
        </w:rPr>
        <w:t>time.sleep</w:t>
      </w:r>
      <w:proofErr w:type="spellEnd"/>
      <w:proofErr w:type="gramEnd"/>
      <w:r w:rsidRPr="007C559E">
        <w:rPr>
          <w:i/>
          <w:iCs/>
        </w:rPr>
        <w:t xml:space="preserve"> </w:t>
      </w:r>
      <w:r>
        <w:t>genutzt:</w:t>
      </w:r>
    </w:p>
    <w:p w14:paraId="7E61F2BE" w14:textId="77777777" w:rsidR="00690839" w:rsidRDefault="00690839" w:rsidP="00FF6FDE"/>
    <w:p w14:paraId="020244F1" w14:textId="64D5EFEB" w:rsidR="00690839" w:rsidRDefault="00690839" w:rsidP="00FF6FDE">
      <w:r>
        <w:rPr>
          <w:noProof/>
        </w:rPr>
        <w:drawing>
          <wp:anchor distT="0" distB="0" distL="114300" distR="114300" simplePos="0" relativeHeight="251659264" behindDoc="1" locked="0" layoutInCell="1" allowOverlap="1" wp14:anchorId="514296E7" wp14:editId="485FDE20">
            <wp:simplePos x="0" y="0"/>
            <wp:positionH relativeFrom="column">
              <wp:posOffset>3317309</wp:posOffset>
            </wp:positionH>
            <wp:positionV relativeFrom="paragraph">
              <wp:posOffset>189</wp:posOffset>
            </wp:positionV>
            <wp:extent cx="2600325" cy="1076325"/>
            <wp:effectExtent l="0" t="0" r="9525" b="9525"/>
            <wp:wrapTight wrapText="bothSides">
              <wp:wrapPolygon edited="0">
                <wp:start x="0" y="0"/>
                <wp:lineTo x="0" y="21409"/>
                <wp:lineTo x="21521" y="21409"/>
                <wp:lineTo x="21521" y="0"/>
                <wp:lineTo x="0" y="0"/>
              </wp:wrapPolygon>
            </wp:wrapTight>
            <wp:docPr id="8" name="Grafik 8"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fik 8" descr="Ein Bild, das Text enthält.&#10;&#10;Automatisch generierte Beschreibung"/>
                    <pic:cNvPicPr/>
                  </pic:nvPicPr>
                  <pic:blipFill>
                    <a:blip r:embed="rId13">
                      <a:extLst>
                        <a:ext uri="{28A0092B-C50C-407E-A947-70E740481C1C}">
                          <a14:useLocalDpi xmlns:a14="http://schemas.microsoft.com/office/drawing/2010/main" val="0"/>
                        </a:ext>
                      </a:extLst>
                    </a:blip>
                    <a:stretch>
                      <a:fillRect/>
                    </a:stretch>
                  </pic:blipFill>
                  <pic:spPr>
                    <a:xfrm>
                      <a:off x="0" y="0"/>
                      <a:ext cx="2600325" cy="1076325"/>
                    </a:xfrm>
                    <a:prstGeom prst="rect">
                      <a:avLst/>
                    </a:prstGeom>
                  </pic:spPr>
                </pic:pic>
              </a:graphicData>
            </a:graphic>
          </wp:anchor>
        </w:drawing>
      </w:r>
      <w:r>
        <w:rPr>
          <w:noProof/>
        </w:rPr>
        <w:drawing>
          <wp:anchor distT="0" distB="0" distL="114300" distR="114300" simplePos="0" relativeHeight="251658240" behindDoc="1" locked="0" layoutInCell="1" allowOverlap="1" wp14:anchorId="0A889C18" wp14:editId="36B53E65">
            <wp:simplePos x="0" y="0"/>
            <wp:positionH relativeFrom="margin">
              <wp:align>left</wp:align>
            </wp:positionH>
            <wp:positionV relativeFrom="paragraph">
              <wp:posOffset>2540</wp:posOffset>
            </wp:positionV>
            <wp:extent cx="3110865" cy="1375410"/>
            <wp:effectExtent l="0" t="0" r="0" b="0"/>
            <wp:wrapTight wrapText="bothSides">
              <wp:wrapPolygon edited="0">
                <wp:start x="0" y="0"/>
                <wp:lineTo x="0" y="21241"/>
                <wp:lineTo x="21428" y="21241"/>
                <wp:lineTo x="21428" y="0"/>
                <wp:lineTo x="0" y="0"/>
              </wp:wrapPolygon>
            </wp:wrapTight>
            <wp:docPr id="9" name="Grafik 9"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fik 9" descr="Ein Bild, das Text enthält.&#10;&#10;Automatisch generierte Beschreibung"/>
                    <pic:cNvPicPr/>
                  </pic:nvPicPr>
                  <pic:blipFill>
                    <a:blip r:embed="rId14">
                      <a:extLst>
                        <a:ext uri="{28A0092B-C50C-407E-A947-70E740481C1C}">
                          <a14:useLocalDpi xmlns:a14="http://schemas.microsoft.com/office/drawing/2010/main" val="0"/>
                        </a:ext>
                      </a:extLst>
                    </a:blip>
                    <a:stretch>
                      <a:fillRect/>
                    </a:stretch>
                  </pic:blipFill>
                  <pic:spPr>
                    <a:xfrm>
                      <a:off x="0" y="0"/>
                      <a:ext cx="3110865" cy="1375410"/>
                    </a:xfrm>
                    <a:prstGeom prst="rect">
                      <a:avLst/>
                    </a:prstGeom>
                  </pic:spPr>
                </pic:pic>
              </a:graphicData>
            </a:graphic>
            <wp14:sizeRelH relativeFrom="margin">
              <wp14:pctWidth>0</wp14:pctWidth>
            </wp14:sizeRelH>
            <wp14:sizeRelV relativeFrom="margin">
              <wp14:pctHeight>0</wp14:pctHeight>
            </wp14:sizeRelV>
          </wp:anchor>
        </w:drawing>
      </w:r>
    </w:p>
    <w:p w14:paraId="394F1240" w14:textId="0EAA6434" w:rsidR="00690839" w:rsidRDefault="00690839" w:rsidP="00FF6FDE"/>
    <w:p w14:paraId="39D2D810" w14:textId="5957DF09" w:rsidR="00690839" w:rsidRDefault="00690839" w:rsidP="00FF6FDE"/>
    <w:p w14:paraId="1B14312A" w14:textId="77777777" w:rsidR="00690839" w:rsidRDefault="00690839">
      <w:r>
        <w:br w:type="page"/>
      </w:r>
    </w:p>
    <w:p w14:paraId="619BF527" w14:textId="2B0DF296" w:rsidR="00110F19" w:rsidRDefault="00110F19" w:rsidP="00D6451F">
      <w:pPr>
        <w:pStyle w:val="berschrift3"/>
      </w:pPr>
      <w:bookmarkStart w:id="3" w:name="_Toc215218593"/>
      <w:r>
        <w:lastRenderedPageBreak/>
        <w:t>Eine virtuelle Umgebung erstellen</w:t>
      </w:r>
      <w:bookmarkEnd w:id="3"/>
    </w:p>
    <w:p w14:paraId="58300C29" w14:textId="77777777" w:rsidR="00110F19" w:rsidRDefault="00110F19" w:rsidP="00110F19"/>
    <w:p w14:paraId="6E612411" w14:textId="4401617E" w:rsidR="00110F19" w:rsidRDefault="00BF7170" w:rsidP="00110F19">
      <w:r>
        <w:t>Damit die Haupt-Installation von Python nicht unnötig aufgeblasen wird, besteht die Möglichkeit eine virtuelle Umgebung zu erstellen. Dabei handelt es sich um eine Kopie der installierten Python-Version, die üblicherweise im Projektordner abgelegt wird.</w:t>
      </w:r>
    </w:p>
    <w:p w14:paraId="73227C16" w14:textId="77777777" w:rsidR="00BF7170" w:rsidRDefault="00BF7170" w:rsidP="00110F19"/>
    <w:p w14:paraId="37B12CE6" w14:textId="524520EB" w:rsidR="00BF7170" w:rsidRDefault="00BF7170" w:rsidP="00110F19">
      <w:r>
        <w:t>Als erstes wechseln wir in den Ordner, in dem sich das Projekt befindet.</w:t>
      </w:r>
    </w:p>
    <w:p w14:paraId="20758517" w14:textId="515946FF" w:rsidR="00BF7170" w:rsidRDefault="00C2520B" w:rsidP="00110F19">
      <w:r>
        <w:t>Danach geben wir den folgenden Befehl ein:</w:t>
      </w:r>
    </w:p>
    <w:p w14:paraId="12E31F38" w14:textId="77777777" w:rsidR="00C2520B" w:rsidRDefault="00C2520B" w:rsidP="00110F19"/>
    <w:p w14:paraId="386FE533" w14:textId="2614120D" w:rsidR="00C2520B" w:rsidRDefault="00C2520B" w:rsidP="00110F19">
      <w:r>
        <w:rPr>
          <w:noProof/>
        </w:rPr>
        <w:drawing>
          <wp:inline distT="0" distB="0" distL="0" distR="0" wp14:anchorId="6B05519D" wp14:editId="7A9D77B6">
            <wp:extent cx="5219700" cy="1186815"/>
            <wp:effectExtent l="0" t="0" r="0" b="0"/>
            <wp:docPr id="145190051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900517" name=""/>
                    <pic:cNvPicPr/>
                  </pic:nvPicPr>
                  <pic:blipFill>
                    <a:blip r:embed="rId15"/>
                    <a:stretch>
                      <a:fillRect/>
                    </a:stretch>
                  </pic:blipFill>
                  <pic:spPr>
                    <a:xfrm>
                      <a:off x="0" y="0"/>
                      <a:ext cx="5219700" cy="1186815"/>
                    </a:xfrm>
                    <a:prstGeom prst="rect">
                      <a:avLst/>
                    </a:prstGeom>
                  </pic:spPr>
                </pic:pic>
              </a:graphicData>
            </a:graphic>
          </wp:inline>
        </w:drawing>
      </w:r>
    </w:p>
    <w:p w14:paraId="432E9204" w14:textId="77777777" w:rsidR="00C2520B" w:rsidRDefault="00C2520B" w:rsidP="00110F19"/>
    <w:p w14:paraId="7CACA052" w14:textId="5A36DE7C" w:rsidR="00C2520B" w:rsidRDefault="00C2520B" w:rsidP="00110F19">
      <w:r>
        <w:t>Jetzt muss die virtuelle Umgebung aktiviert werden:</w:t>
      </w:r>
    </w:p>
    <w:p w14:paraId="19CB2FEC" w14:textId="77777777" w:rsidR="00C2520B" w:rsidRDefault="00C2520B" w:rsidP="00110F19"/>
    <w:p w14:paraId="742EBC0D" w14:textId="30571B69" w:rsidR="00C2520B" w:rsidRDefault="00C2520B" w:rsidP="00110F19">
      <w:r>
        <w:rPr>
          <w:noProof/>
        </w:rPr>
        <w:drawing>
          <wp:inline distT="0" distB="0" distL="0" distR="0" wp14:anchorId="18C35F4B" wp14:editId="0B0EBD59">
            <wp:extent cx="5219700" cy="968375"/>
            <wp:effectExtent l="0" t="0" r="0" b="3175"/>
            <wp:docPr id="146930538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305383" name=""/>
                    <pic:cNvPicPr/>
                  </pic:nvPicPr>
                  <pic:blipFill>
                    <a:blip r:embed="rId16"/>
                    <a:stretch>
                      <a:fillRect/>
                    </a:stretch>
                  </pic:blipFill>
                  <pic:spPr>
                    <a:xfrm>
                      <a:off x="0" y="0"/>
                      <a:ext cx="5219700" cy="968375"/>
                    </a:xfrm>
                    <a:prstGeom prst="rect">
                      <a:avLst/>
                    </a:prstGeom>
                  </pic:spPr>
                </pic:pic>
              </a:graphicData>
            </a:graphic>
          </wp:inline>
        </w:drawing>
      </w:r>
    </w:p>
    <w:p w14:paraId="664E8722" w14:textId="77777777" w:rsidR="00C2520B" w:rsidRDefault="00C2520B" w:rsidP="00110F19"/>
    <w:p w14:paraId="245BC9FF" w14:textId="711E3F43" w:rsidR="00C2520B" w:rsidRDefault="00C2520B" w:rsidP="00110F19">
      <w:r>
        <w:t>Ist die Aktivierung erfolgreich, sieht man das an der veränderten Eingabezeile.</w:t>
      </w:r>
    </w:p>
    <w:p w14:paraId="03F6E28E" w14:textId="77777777" w:rsidR="00C2520B" w:rsidRDefault="00C2520B" w:rsidP="00110F19"/>
    <w:p w14:paraId="01917608" w14:textId="29856194" w:rsidR="00C2520B" w:rsidRDefault="00C2520B" w:rsidP="00110F19">
      <w:r>
        <w:t>Jetzt können auch ggf. vorhandene Abhängigkeiten in die virtuelle Umgebung installiert werden:</w:t>
      </w:r>
    </w:p>
    <w:p w14:paraId="17300EAB" w14:textId="77777777" w:rsidR="00C2520B" w:rsidRDefault="00C2520B" w:rsidP="00110F19"/>
    <w:p w14:paraId="4DDF714D" w14:textId="33B726EF" w:rsidR="00C2520B" w:rsidRDefault="00C2520B" w:rsidP="00110F19">
      <w:r>
        <w:rPr>
          <w:noProof/>
        </w:rPr>
        <w:drawing>
          <wp:inline distT="0" distB="0" distL="0" distR="0" wp14:anchorId="145D7ECF" wp14:editId="642BF156">
            <wp:extent cx="5219700" cy="440055"/>
            <wp:effectExtent l="0" t="0" r="0" b="0"/>
            <wp:docPr id="159992896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928960" name=""/>
                    <pic:cNvPicPr/>
                  </pic:nvPicPr>
                  <pic:blipFill>
                    <a:blip r:embed="rId17"/>
                    <a:stretch>
                      <a:fillRect/>
                    </a:stretch>
                  </pic:blipFill>
                  <pic:spPr>
                    <a:xfrm>
                      <a:off x="0" y="0"/>
                      <a:ext cx="5219700" cy="440055"/>
                    </a:xfrm>
                    <a:prstGeom prst="rect">
                      <a:avLst/>
                    </a:prstGeom>
                  </pic:spPr>
                </pic:pic>
              </a:graphicData>
            </a:graphic>
          </wp:inline>
        </w:drawing>
      </w:r>
    </w:p>
    <w:p w14:paraId="2F968EC1" w14:textId="77777777" w:rsidR="00C2520B" w:rsidRDefault="00C2520B" w:rsidP="00110F19"/>
    <w:p w14:paraId="209F28B9" w14:textId="62C695AF" w:rsidR="00C2520B" w:rsidRDefault="00C2520B" w:rsidP="00110F19">
      <w:r>
        <w:t>Oder mit Hilfe einer requirements.txt:</w:t>
      </w:r>
    </w:p>
    <w:p w14:paraId="1AF84D94" w14:textId="4132CFCB" w:rsidR="00C2520B" w:rsidRDefault="00CC6AAC" w:rsidP="00110F19">
      <w:r>
        <w:rPr>
          <w:noProof/>
        </w:rPr>
        <w:drawing>
          <wp:inline distT="0" distB="0" distL="0" distR="0" wp14:anchorId="555A8266" wp14:editId="0FA8DBF3">
            <wp:extent cx="5219700" cy="238125"/>
            <wp:effectExtent l="0" t="0" r="0" b="9525"/>
            <wp:docPr id="139125070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250701" name=""/>
                    <pic:cNvPicPr/>
                  </pic:nvPicPr>
                  <pic:blipFill>
                    <a:blip r:embed="rId18"/>
                    <a:stretch>
                      <a:fillRect/>
                    </a:stretch>
                  </pic:blipFill>
                  <pic:spPr>
                    <a:xfrm>
                      <a:off x="0" y="0"/>
                      <a:ext cx="5219700" cy="238125"/>
                    </a:xfrm>
                    <a:prstGeom prst="rect">
                      <a:avLst/>
                    </a:prstGeom>
                  </pic:spPr>
                </pic:pic>
              </a:graphicData>
            </a:graphic>
          </wp:inline>
        </w:drawing>
      </w:r>
    </w:p>
    <w:p w14:paraId="235DF996" w14:textId="77777777" w:rsidR="00CC6AAC" w:rsidRDefault="00CC6AAC" w:rsidP="00110F19"/>
    <w:p w14:paraId="413F4FA3" w14:textId="77777777" w:rsidR="00CC6AAC" w:rsidRDefault="00CC6AAC" w:rsidP="00110F19"/>
    <w:p w14:paraId="6B482471" w14:textId="77777777" w:rsidR="00CC6AAC" w:rsidRDefault="00CC6AAC" w:rsidP="00110F19"/>
    <w:p w14:paraId="3F77F412" w14:textId="77777777" w:rsidR="00CC6AAC" w:rsidRDefault="00CC6AAC" w:rsidP="00110F19"/>
    <w:p w14:paraId="2C4F4845" w14:textId="77777777" w:rsidR="00CC6AAC" w:rsidRDefault="00CC6AAC" w:rsidP="00110F19"/>
    <w:p w14:paraId="1DA665DC" w14:textId="77DB1F5E" w:rsidR="00CC6AAC" w:rsidRDefault="00CC6AAC" w:rsidP="00110F19">
      <w:r>
        <w:lastRenderedPageBreak/>
        <w:t>Um die virtuelle Umgebung zu deaktivieren, geben Sie folgendes ein:</w:t>
      </w:r>
    </w:p>
    <w:p w14:paraId="22CECE20" w14:textId="77777777" w:rsidR="00CC6AAC" w:rsidRDefault="00CC6AAC" w:rsidP="00110F19"/>
    <w:p w14:paraId="15FDC24D" w14:textId="5EBF6EDB" w:rsidR="00C2520B" w:rsidRDefault="00CC6AAC" w:rsidP="00110F19">
      <w:r>
        <w:rPr>
          <w:noProof/>
        </w:rPr>
        <w:drawing>
          <wp:inline distT="0" distB="0" distL="0" distR="0" wp14:anchorId="710CAF55" wp14:editId="626AB5D7">
            <wp:extent cx="5219700" cy="325755"/>
            <wp:effectExtent l="0" t="0" r="0" b="0"/>
            <wp:docPr id="170629334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293346" name=""/>
                    <pic:cNvPicPr/>
                  </pic:nvPicPr>
                  <pic:blipFill>
                    <a:blip r:embed="rId19"/>
                    <a:stretch>
                      <a:fillRect/>
                    </a:stretch>
                  </pic:blipFill>
                  <pic:spPr>
                    <a:xfrm>
                      <a:off x="0" y="0"/>
                      <a:ext cx="5219700" cy="325755"/>
                    </a:xfrm>
                    <a:prstGeom prst="rect">
                      <a:avLst/>
                    </a:prstGeom>
                  </pic:spPr>
                </pic:pic>
              </a:graphicData>
            </a:graphic>
          </wp:inline>
        </w:drawing>
      </w:r>
    </w:p>
    <w:p w14:paraId="46F1D7E2" w14:textId="77777777" w:rsidR="00CC6AAC" w:rsidRDefault="00CC6AAC" w:rsidP="00110F19"/>
    <w:p w14:paraId="12FE9894" w14:textId="3CE50562" w:rsidR="00CC6AAC" w:rsidRDefault="00CC6AAC" w:rsidP="00110F19">
      <w:r>
        <w:t>Um die virtuelle Umgebung zu löschen, muss einfach der Ordner der virtuellen Umgebung im Explorer gelöscht werden.</w:t>
      </w:r>
    </w:p>
    <w:p w14:paraId="289202C3" w14:textId="77777777" w:rsidR="00CC6AAC" w:rsidRDefault="00CC6AAC" w:rsidP="00110F19"/>
    <w:p w14:paraId="7CFDB400" w14:textId="77777777" w:rsidR="00110F19" w:rsidRPr="00110F19" w:rsidRDefault="00110F19" w:rsidP="00110F19"/>
    <w:p w14:paraId="10459AFF" w14:textId="2B2911C8" w:rsidR="00690839" w:rsidRDefault="00D6451F" w:rsidP="00D6451F">
      <w:pPr>
        <w:pStyle w:val="berschrift3"/>
      </w:pPr>
      <w:bookmarkStart w:id="4" w:name="_Toc215218594"/>
      <w:r>
        <w:t>Programme mit grafischer Oberfläche ausführen</w:t>
      </w:r>
      <w:bookmarkEnd w:id="4"/>
    </w:p>
    <w:p w14:paraId="02134B2F" w14:textId="3937F9CE" w:rsidR="00D6451F" w:rsidRDefault="00D6451F" w:rsidP="00FF6FDE"/>
    <w:p w14:paraId="3377225D" w14:textId="417F25D5" w:rsidR="00D6451F" w:rsidRDefault="00503D2B" w:rsidP="00FF6FDE">
      <w:r>
        <w:t xml:space="preserve">In der Regel sind die Abhängigkeiten </w:t>
      </w:r>
      <w:r w:rsidR="00345DB2">
        <w:t xml:space="preserve">des Skripts </w:t>
      </w:r>
      <w:r>
        <w:t>auf einem frischen System nicht installiert. Diese kann man, bei einer korrekt gepflegten requirements.txt, innerhalb des Skript-Ordners mit dem folgenden Befehl installieren:</w:t>
      </w:r>
    </w:p>
    <w:p w14:paraId="7F49FBFA" w14:textId="77777777" w:rsidR="00503D2B" w:rsidRDefault="00503D2B" w:rsidP="00FF6FDE"/>
    <w:p w14:paraId="270B8A17" w14:textId="6C1B4B27" w:rsidR="00503D2B" w:rsidRDefault="00503D2B" w:rsidP="00FF6FDE">
      <w:pPr>
        <w:rPr>
          <w:i/>
          <w:iCs/>
        </w:rPr>
      </w:pPr>
      <w:r w:rsidRPr="00503D2B">
        <w:rPr>
          <w:i/>
          <w:iCs/>
        </w:rPr>
        <w:t xml:space="preserve">pip3 </w:t>
      </w:r>
      <w:proofErr w:type="spellStart"/>
      <w:r w:rsidRPr="00503D2B">
        <w:rPr>
          <w:i/>
          <w:iCs/>
        </w:rPr>
        <w:t>install</w:t>
      </w:r>
      <w:proofErr w:type="spellEnd"/>
      <w:r w:rsidRPr="00503D2B">
        <w:rPr>
          <w:i/>
          <w:iCs/>
        </w:rPr>
        <w:t xml:space="preserve"> -r requirements.txt</w:t>
      </w:r>
    </w:p>
    <w:p w14:paraId="6E1F156B" w14:textId="3985AC9F" w:rsidR="00503D2B" w:rsidRDefault="00503D2B" w:rsidP="00FF6FDE">
      <w:pPr>
        <w:rPr>
          <w:i/>
          <w:iCs/>
        </w:rPr>
      </w:pPr>
    </w:p>
    <w:p w14:paraId="583C2840" w14:textId="09EC83A4" w:rsidR="00503D2B" w:rsidRDefault="008A273D" w:rsidP="00FF6FDE">
      <w:r>
        <w:rPr>
          <w:noProof/>
        </w:rPr>
        <w:drawing>
          <wp:inline distT="0" distB="0" distL="0" distR="0" wp14:anchorId="5182D74F" wp14:editId="22467E9C">
            <wp:extent cx="5219700" cy="1021715"/>
            <wp:effectExtent l="0" t="0" r="0" b="6985"/>
            <wp:docPr id="14" name="Grafik 14"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afik 14" descr="Ein Bild, das Text enthält.&#10;&#10;Automatisch generierte Beschreibung"/>
                    <pic:cNvPicPr/>
                  </pic:nvPicPr>
                  <pic:blipFill>
                    <a:blip r:embed="rId20"/>
                    <a:stretch>
                      <a:fillRect/>
                    </a:stretch>
                  </pic:blipFill>
                  <pic:spPr>
                    <a:xfrm>
                      <a:off x="0" y="0"/>
                      <a:ext cx="5219700" cy="1021715"/>
                    </a:xfrm>
                    <a:prstGeom prst="rect">
                      <a:avLst/>
                    </a:prstGeom>
                  </pic:spPr>
                </pic:pic>
              </a:graphicData>
            </a:graphic>
          </wp:inline>
        </w:drawing>
      </w:r>
    </w:p>
    <w:p w14:paraId="34C3D084" w14:textId="572317DE" w:rsidR="00503D2B" w:rsidRDefault="00503D2B" w:rsidP="00FF6FDE"/>
    <w:p w14:paraId="78577729" w14:textId="70175D39" w:rsidR="00503D2B" w:rsidRDefault="00503D2B" w:rsidP="00FF6FDE">
      <w:r>
        <w:t xml:space="preserve">Damit Python unter Windows erkennt, </w:t>
      </w:r>
      <w:r w:rsidR="00345DB2">
        <w:t>dass</w:t>
      </w:r>
      <w:r>
        <w:t xml:space="preserve"> es sich bei dem Skript </w:t>
      </w:r>
      <w:proofErr w:type="gramStart"/>
      <w:r>
        <w:t>um eine grafischen Oberfläche</w:t>
      </w:r>
      <w:proofErr w:type="gramEnd"/>
      <w:r>
        <w:t xml:space="preserve"> handelt, muss es die </w:t>
      </w:r>
      <w:proofErr w:type="gramStart"/>
      <w:r>
        <w:t>Endung .</w:t>
      </w:r>
      <w:proofErr w:type="spellStart"/>
      <w:r>
        <w:t>pyw</w:t>
      </w:r>
      <w:proofErr w:type="spellEnd"/>
      <w:proofErr w:type="gramEnd"/>
      <w:r>
        <w:t xml:space="preserve"> besitzen.</w:t>
      </w:r>
    </w:p>
    <w:p w14:paraId="2623A8F6" w14:textId="63DB0B6F" w:rsidR="00503D2B" w:rsidRDefault="00503D2B" w:rsidP="00FF6FDE"/>
    <w:p w14:paraId="65527AF0" w14:textId="67C19B63" w:rsidR="00503D2B" w:rsidRDefault="00503D2B" w:rsidP="00FF6FDE">
      <w:r>
        <w:rPr>
          <w:noProof/>
        </w:rPr>
        <w:drawing>
          <wp:inline distT="0" distB="0" distL="0" distR="0" wp14:anchorId="5D58F872" wp14:editId="394002C2">
            <wp:extent cx="1085850" cy="981075"/>
            <wp:effectExtent l="0" t="0" r="0" b="9525"/>
            <wp:docPr id="13" name="Grafik 13"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fik 13" descr="Ein Bild, das Text enthält.&#10;&#10;Automatisch generierte Beschreibung"/>
                    <pic:cNvPicPr/>
                  </pic:nvPicPr>
                  <pic:blipFill>
                    <a:blip r:embed="rId21"/>
                    <a:stretch>
                      <a:fillRect/>
                    </a:stretch>
                  </pic:blipFill>
                  <pic:spPr>
                    <a:xfrm>
                      <a:off x="0" y="0"/>
                      <a:ext cx="1085850" cy="981075"/>
                    </a:xfrm>
                    <a:prstGeom prst="rect">
                      <a:avLst/>
                    </a:prstGeom>
                  </pic:spPr>
                </pic:pic>
              </a:graphicData>
            </a:graphic>
          </wp:inline>
        </w:drawing>
      </w:r>
    </w:p>
    <w:p w14:paraId="0973174F" w14:textId="77777777" w:rsidR="00503D2B" w:rsidRDefault="00503D2B" w:rsidP="00FF6FDE"/>
    <w:p w14:paraId="75952472" w14:textId="75A41169" w:rsidR="00503D2B" w:rsidRDefault="00503D2B" w:rsidP="00FF6FDE"/>
    <w:p w14:paraId="323CEDD8" w14:textId="1F51EC38" w:rsidR="00503D2B" w:rsidRDefault="00503D2B" w:rsidP="00FF6FDE">
      <w:r>
        <w:rPr>
          <w:noProof/>
        </w:rPr>
        <w:lastRenderedPageBreak/>
        <w:drawing>
          <wp:inline distT="0" distB="0" distL="0" distR="0" wp14:anchorId="487F6073" wp14:editId="59A3FD8F">
            <wp:extent cx="3495675" cy="1514475"/>
            <wp:effectExtent l="0" t="0" r="9525" b="9525"/>
            <wp:docPr id="10" name="Grafik 10"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fik 10" descr="Ein Bild, das Text enthält.&#10;&#10;Automatisch generierte Beschreibung"/>
                    <pic:cNvPicPr/>
                  </pic:nvPicPr>
                  <pic:blipFill>
                    <a:blip r:embed="rId22"/>
                    <a:stretch>
                      <a:fillRect/>
                    </a:stretch>
                  </pic:blipFill>
                  <pic:spPr>
                    <a:xfrm>
                      <a:off x="0" y="0"/>
                      <a:ext cx="3495675" cy="1514475"/>
                    </a:xfrm>
                    <a:prstGeom prst="rect">
                      <a:avLst/>
                    </a:prstGeom>
                  </pic:spPr>
                </pic:pic>
              </a:graphicData>
            </a:graphic>
          </wp:inline>
        </w:drawing>
      </w:r>
    </w:p>
    <w:p w14:paraId="24DFF4DD" w14:textId="3EC197EE" w:rsidR="00503D2B" w:rsidRDefault="00503D2B" w:rsidP="00FF6FDE"/>
    <w:p w14:paraId="23EE508B" w14:textId="6A7FA072" w:rsidR="00186ADE" w:rsidRDefault="00503D2B" w:rsidP="00FF6FDE">
      <w:r>
        <w:t>Das liegt daran, dass Windows (im Gegensatz zu Linux) die Programme entsprechend der Erweiterung zu</w:t>
      </w:r>
      <w:r w:rsidR="00217971">
        <w:t>ge</w:t>
      </w:r>
      <w:r>
        <w:t>ordnet.</w:t>
      </w:r>
    </w:p>
    <w:p w14:paraId="3D3B2B0D" w14:textId="77777777" w:rsidR="00186ADE" w:rsidRDefault="00186ADE">
      <w:r>
        <w:br w:type="page"/>
      </w:r>
    </w:p>
    <w:p w14:paraId="5C2AA16C" w14:textId="5910F363" w:rsidR="00503D2B" w:rsidRDefault="001461FF" w:rsidP="001461FF">
      <w:pPr>
        <w:pStyle w:val="berschrift1"/>
      </w:pPr>
      <w:bookmarkStart w:id="5" w:name="_Toc215218595"/>
      <w:r>
        <w:lastRenderedPageBreak/>
        <w:t>Auto-</w:t>
      </w:r>
      <w:proofErr w:type="spellStart"/>
      <w:r>
        <w:t>py</w:t>
      </w:r>
      <w:proofErr w:type="spellEnd"/>
      <w:r>
        <w:t>-</w:t>
      </w:r>
      <w:proofErr w:type="spellStart"/>
      <w:r>
        <w:t>to</w:t>
      </w:r>
      <w:proofErr w:type="spellEnd"/>
      <w:r>
        <w:t>-exe</w:t>
      </w:r>
      <w:bookmarkEnd w:id="5"/>
    </w:p>
    <w:p w14:paraId="7A55FF31" w14:textId="502C0006" w:rsidR="00F4117C" w:rsidRDefault="00F4117C" w:rsidP="00F4117C"/>
    <w:p w14:paraId="4309BE85" w14:textId="26EA3077" w:rsidR="00F4117C" w:rsidRPr="00F4117C" w:rsidRDefault="00F4117C" w:rsidP="00F4117C">
      <w:r>
        <w:t>Auto-</w:t>
      </w:r>
      <w:proofErr w:type="spellStart"/>
      <w:r>
        <w:t>py</w:t>
      </w:r>
      <w:proofErr w:type="spellEnd"/>
      <w:r>
        <w:t>-</w:t>
      </w:r>
      <w:proofErr w:type="spellStart"/>
      <w:r>
        <w:t>to</w:t>
      </w:r>
      <w:proofErr w:type="spellEnd"/>
      <w:r>
        <w:t xml:space="preserve"> exe bietet eine grafische Oberfläche </w:t>
      </w:r>
      <w:proofErr w:type="gramStart"/>
      <w:r>
        <w:t xml:space="preserve">zum </w:t>
      </w:r>
      <w:proofErr w:type="spellStart"/>
      <w:r>
        <w:t>erstellen</w:t>
      </w:r>
      <w:proofErr w:type="spellEnd"/>
      <w:proofErr w:type="gramEnd"/>
      <w:r>
        <w:t xml:space="preserve"> einer .exe-Datei aus einer Python-Datei.</w:t>
      </w:r>
    </w:p>
    <w:p w14:paraId="12CB8006" w14:textId="23FB135D" w:rsidR="0006313C" w:rsidRDefault="0006313C" w:rsidP="0006313C"/>
    <w:p w14:paraId="72229E90" w14:textId="2FA4DC7C" w:rsidR="0006313C" w:rsidRPr="0006313C" w:rsidRDefault="0006313C" w:rsidP="0006313C">
      <w:pPr>
        <w:pStyle w:val="berschrift2"/>
      </w:pPr>
      <w:bookmarkStart w:id="6" w:name="_Toc215218596"/>
      <w:r>
        <w:t>Installation</w:t>
      </w:r>
      <w:bookmarkEnd w:id="6"/>
    </w:p>
    <w:p w14:paraId="74FD912B" w14:textId="3EB7105D" w:rsidR="001461FF" w:rsidRDefault="001461FF" w:rsidP="001461FF"/>
    <w:p w14:paraId="0FFB8F70" w14:textId="580155A5" w:rsidR="001461FF" w:rsidRDefault="0056004E" w:rsidP="001461FF">
      <w:r>
        <w:t>Als erstes muss auto-</w:t>
      </w:r>
      <w:proofErr w:type="spellStart"/>
      <w:r>
        <w:t>py</w:t>
      </w:r>
      <w:proofErr w:type="spellEnd"/>
      <w:r>
        <w:t>-</w:t>
      </w:r>
      <w:proofErr w:type="spellStart"/>
      <w:r>
        <w:t>to</w:t>
      </w:r>
      <w:proofErr w:type="spellEnd"/>
      <w:r>
        <w:t>-exe installiert werden. Da wir PyCharm für die Entwicklung nutzen, macht es auch Sinn dort die Erweiterung zu installieren:</w:t>
      </w:r>
    </w:p>
    <w:p w14:paraId="463F8EEE" w14:textId="0F5B2132" w:rsidR="0056004E" w:rsidRDefault="0056004E" w:rsidP="001461FF"/>
    <w:p w14:paraId="361541BF" w14:textId="18061175" w:rsidR="0056004E" w:rsidRDefault="0056004E" w:rsidP="001461FF">
      <w:r>
        <w:t>Als erstes ein Mausklick auf den Python-Interpreter unten rechts:</w:t>
      </w:r>
    </w:p>
    <w:p w14:paraId="3BD88634" w14:textId="7CA1446A" w:rsidR="0056004E" w:rsidRDefault="0056004E" w:rsidP="001461FF"/>
    <w:p w14:paraId="51CA9A4E" w14:textId="57EA953E" w:rsidR="0056004E" w:rsidRDefault="0056004E" w:rsidP="001461FF">
      <w:r>
        <w:rPr>
          <w:noProof/>
        </w:rPr>
        <w:drawing>
          <wp:inline distT="0" distB="0" distL="0" distR="0" wp14:anchorId="5DFFFD28" wp14:editId="409FC797">
            <wp:extent cx="2324100" cy="571500"/>
            <wp:effectExtent l="0" t="0" r="0" b="0"/>
            <wp:docPr id="5" name="Grafik 5"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5" descr="Ein Bild, das Text enthält.&#10;&#10;Automatisch generierte Beschreibung"/>
                    <pic:cNvPicPr/>
                  </pic:nvPicPr>
                  <pic:blipFill>
                    <a:blip r:embed="rId23"/>
                    <a:stretch>
                      <a:fillRect/>
                    </a:stretch>
                  </pic:blipFill>
                  <pic:spPr>
                    <a:xfrm>
                      <a:off x="0" y="0"/>
                      <a:ext cx="2324100" cy="571500"/>
                    </a:xfrm>
                    <a:prstGeom prst="rect">
                      <a:avLst/>
                    </a:prstGeom>
                  </pic:spPr>
                </pic:pic>
              </a:graphicData>
            </a:graphic>
          </wp:inline>
        </w:drawing>
      </w:r>
    </w:p>
    <w:p w14:paraId="5D6C4BE1" w14:textId="1EA7E735" w:rsidR="0056004E" w:rsidRDefault="0056004E" w:rsidP="001461FF"/>
    <w:p w14:paraId="2A5DA862" w14:textId="2833BB9A" w:rsidR="0056004E" w:rsidRDefault="0056004E" w:rsidP="001461FF">
      <w:r>
        <w:t>Dann auf Interpreter Settings:</w:t>
      </w:r>
    </w:p>
    <w:p w14:paraId="3130EBF3" w14:textId="3CD895A1" w:rsidR="0056004E" w:rsidRDefault="0056004E" w:rsidP="001461FF"/>
    <w:p w14:paraId="5BF11ED9" w14:textId="63B0D2D1" w:rsidR="0056004E" w:rsidRDefault="0056004E" w:rsidP="001461FF">
      <w:r>
        <w:rPr>
          <w:noProof/>
        </w:rPr>
        <w:drawing>
          <wp:inline distT="0" distB="0" distL="0" distR="0" wp14:anchorId="67C59394" wp14:editId="21BB7068">
            <wp:extent cx="1838325" cy="1914525"/>
            <wp:effectExtent l="0" t="0" r="9525" b="9525"/>
            <wp:docPr id="4" name="Grafik 4"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4" descr="Ein Bild, das Text enthält.&#10;&#10;Automatisch generierte Beschreibung"/>
                    <pic:cNvPicPr/>
                  </pic:nvPicPr>
                  <pic:blipFill>
                    <a:blip r:embed="rId24"/>
                    <a:stretch>
                      <a:fillRect/>
                    </a:stretch>
                  </pic:blipFill>
                  <pic:spPr>
                    <a:xfrm>
                      <a:off x="0" y="0"/>
                      <a:ext cx="1838325" cy="1914525"/>
                    </a:xfrm>
                    <a:prstGeom prst="rect">
                      <a:avLst/>
                    </a:prstGeom>
                  </pic:spPr>
                </pic:pic>
              </a:graphicData>
            </a:graphic>
          </wp:inline>
        </w:drawing>
      </w:r>
    </w:p>
    <w:p w14:paraId="11949965" w14:textId="0CCD846C" w:rsidR="0056004E" w:rsidRDefault="0056004E" w:rsidP="001461FF"/>
    <w:p w14:paraId="435DD6B6" w14:textId="77777777" w:rsidR="0056004E" w:rsidRDefault="0056004E" w:rsidP="001461FF"/>
    <w:p w14:paraId="141741B9" w14:textId="5B4101E4" w:rsidR="0056004E" w:rsidRDefault="0056004E" w:rsidP="001461FF"/>
    <w:p w14:paraId="67F25DB2" w14:textId="67B1CD1D" w:rsidR="0056004E" w:rsidRDefault="0056004E" w:rsidP="001461FF">
      <w:r>
        <w:t>Dann auf das „+“:</w:t>
      </w:r>
    </w:p>
    <w:p w14:paraId="2B16CA05" w14:textId="0C73079E" w:rsidR="0056004E" w:rsidRDefault="0056004E" w:rsidP="001461FF">
      <w:r>
        <w:rPr>
          <w:noProof/>
        </w:rPr>
        <w:lastRenderedPageBreak/>
        <w:drawing>
          <wp:inline distT="0" distB="0" distL="0" distR="0" wp14:anchorId="19CA64A6" wp14:editId="0031AAD3">
            <wp:extent cx="5219700" cy="2214880"/>
            <wp:effectExtent l="0" t="0" r="0" b="0"/>
            <wp:docPr id="22" name="Grafik 22"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Grafik 22" descr="Ein Bild, das Text enthält.&#10;&#10;Automatisch generierte Beschreibung"/>
                    <pic:cNvPicPr/>
                  </pic:nvPicPr>
                  <pic:blipFill>
                    <a:blip r:embed="rId25"/>
                    <a:stretch>
                      <a:fillRect/>
                    </a:stretch>
                  </pic:blipFill>
                  <pic:spPr>
                    <a:xfrm>
                      <a:off x="0" y="0"/>
                      <a:ext cx="5219700" cy="2214880"/>
                    </a:xfrm>
                    <a:prstGeom prst="rect">
                      <a:avLst/>
                    </a:prstGeom>
                  </pic:spPr>
                </pic:pic>
              </a:graphicData>
            </a:graphic>
          </wp:inline>
        </w:drawing>
      </w:r>
    </w:p>
    <w:p w14:paraId="33F7FD43" w14:textId="77777777" w:rsidR="0056004E" w:rsidRPr="001461FF" w:rsidRDefault="0056004E" w:rsidP="001461FF"/>
    <w:p w14:paraId="6049586C" w14:textId="5ADB86A0" w:rsidR="00217971" w:rsidRDefault="0056004E" w:rsidP="00FF6FDE">
      <w:r>
        <w:t>Jetzt in der Suchmaske „auto-</w:t>
      </w:r>
      <w:proofErr w:type="spellStart"/>
      <w:r>
        <w:t>py</w:t>
      </w:r>
      <w:proofErr w:type="spellEnd"/>
      <w:r>
        <w:t>-</w:t>
      </w:r>
      <w:proofErr w:type="spellStart"/>
      <w:r>
        <w:t>to</w:t>
      </w:r>
      <w:proofErr w:type="spellEnd"/>
      <w:r>
        <w:t>-exe“ suchen und installieren.</w:t>
      </w:r>
    </w:p>
    <w:p w14:paraId="32C89034" w14:textId="178BE3E8" w:rsidR="0056004E" w:rsidRDefault="0056004E" w:rsidP="00FF6FDE"/>
    <w:p w14:paraId="6467C4DF" w14:textId="09D068CC" w:rsidR="004F4DA9" w:rsidRDefault="004F4DA9" w:rsidP="00FF6FDE">
      <w:r>
        <w:t>Ist auto-</w:t>
      </w:r>
      <w:proofErr w:type="spellStart"/>
      <w:r>
        <w:t>py</w:t>
      </w:r>
      <w:proofErr w:type="spellEnd"/>
      <w:r>
        <w:t>-</w:t>
      </w:r>
      <w:proofErr w:type="spellStart"/>
      <w:r>
        <w:t>to</w:t>
      </w:r>
      <w:proofErr w:type="spellEnd"/>
      <w:r>
        <w:t>-exe installiert, wird das Programm über die Eingabeaufforderung aufgerufen. Zum Beispiel:</w:t>
      </w:r>
    </w:p>
    <w:p w14:paraId="1B5105DF" w14:textId="77777777" w:rsidR="0006313C" w:rsidRDefault="0006313C" w:rsidP="00FF6FDE"/>
    <w:p w14:paraId="5FC18A08" w14:textId="0B1ABDAA" w:rsidR="0056004E" w:rsidRDefault="0006313C" w:rsidP="00FF6FDE">
      <w:r>
        <w:rPr>
          <w:noProof/>
        </w:rPr>
        <w:drawing>
          <wp:inline distT="0" distB="0" distL="0" distR="0" wp14:anchorId="1BEADEDA" wp14:editId="6700191D">
            <wp:extent cx="5219700" cy="852170"/>
            <wp:effectExtent l="0" t="0" r="0" b="5080"/>
            <wp:docPr id="23" name="Grafik 23"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rafik 23" descr="Ein Bild, das Text enthält.&#10;&#10;Automatisch generierte Beschreibung"/>
                    <pic:cNvPicPr/>
                  </pic:nvPicPr>
                  <pic:blipFill>
                    <a:blip r:embed="rId26"/>
                    <a:stretch>
                      <a:fillRect/>
                    </a:stretch>
                  </pic:blipFill>
                  <pic:spPr>
                    <a:xfrm>
                      <a:off x="0" y="0"/>
                      <a:ext cx="5219700" cy="852170"/>
                    </a:xfrm>
                    <a:prstGeom prst="rect">
                      <a:avLst/>
                    </a:prstGeom>
                  </pic:spPr>
                </pic:pic>
              </a:graphicData>
            </a:graphic>
          </wp:inline>
        </w:drawing>
      </w:r>
    </w:p>
    <w:p w14:paraId="3E14F066" w14:textId="229104A9" w:rsidR="004F4DA9" w:rsidRDefault="004F4DA9" w:rsidP="00AD64AB">
      <w:pPr>
        <w:pStyle w:val="berschrift1"/>
      </w:pPr>
    </w:p>
    <w:p w14:paraId="61CC92A0" w14:textId="0021EB9B" w:rsidR="004F4DA9" w:rsidRDefault="004F4DA9" w:rsidP="00AD64AB">
      <w:pPr>
        <w:pStyle w:val="berschrift1"/>
      </w:pPr>
    </w:p>
    <w:p w14:paraId="305846DE" w14:textId="184D6AA6" w:rsidR="004F4DA9" w:rsidRDefault="004F4DA9" w:rsidP="004F4DA9"/>
    <w:p w14:paraId="5E449D7D" w14:textId="095A9E8D" w:rsidR="00283F5B" w:rsidRDefault="00283F5B">
      <w:r>
        <w:br w:type="page"/>
      </w:r>
    </w:p>
    <w:p w14:paraId="74814E67" w14:textId="74EC91A7" w:rsidR="00283F5B" w:rsidRDefault="0006313C" w:rsidP="0006313C">
      <w:pPr>
        <w:pStyle w:val="berschrift2"/>
      </w:pPr>
      <w:bookmarkStart w:id="7" w:name="_Toc215218597"/>
      <w:r>
        <w:lastRenderedPageBreak/>
        <w:t>Ein paar wichtige Einstellungen</w:t>
      </w:r>
      <w:bookmarkEnd w:id="7"/>
    </w:p>
    <w:p w14:paraId="329CAB54" w14:textId="3F659281" w:rsidR="0006313C" w:rsidRDefault="0006313C" w:rsidP="0006313C"/>
    <w:p w14:paraId="36B2224D" w14:textId="2807DC9D" w:rsidR="0006313C" w:rsidRPr="0006313C" w:rsidRDefault="00C7104A" w:rsidP="0006313C">
      <w:r>
        <w:rPr>
          <w:noProof/>
        </w:rPr>
        <w:drawing>
          <wp:inline distT="0" distB="0" distL="0" distR="0" wp14:anchorId="50A73738" wp14:editId="137524D6">
            <wp:extent cx="4081114" cy="4019550"/>
            <wp:effectExtent l="0" t="0" r="0" b="0"/>
            <wp:docPr id="29" name="Grafi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085706" cy="4024072"/>
                    </a:xfrm>
                    <a:prstGeom prst="rect">
                      <a:avLst/>
                    </a:prstGeom>
                  </pic:spPr>
                </pic:pic>
              </a:graphicData>
            </a:graphic>
          </wp:inline>
        </w:drawing>
      </w:r>
    </w:p>
    <w:p w14:paraId="182F1C8D" w14:textId="77777777" w:rsidR="00595E2D" w:rsidRDefault="00595E2D" w:rsidP="0006313C"/>
    <w:p w14:paraId="136F1944" w14:textId="55F65B50" w:rsidR="00595E2D" w:rsidRDefault="00595E2D" w:rsidP="00595E2D">
      <w:pPr>
        <w:pStyle w:val="Listenabsatz"/>
        <w:numPr>
          <w:ilvl w:val="0"/>
          <w:numId w:val="21"/>
        </w:numPr>
      </w:pPr>
      <w:r>
        <w:t>Hier wird der Pfad zu dem Hauptprogramm ausgewählt.</w:t>
      </w:r>
    </w:p>
    <w:p w14:paraId="48C955EA" w14:textId="6719EFDD" w:rsidR="00595E2D" w:rsidRDefault="00595E2D" w:rsidP="00595E2D">
      <w:pPr>
        <w:pStyle w:val="Listenabsatz"/>
        <w:numPr>
          <w:ilvl w:val="0"/>
          <w:numId w:val="21"/>
        </w:numPr>
      </w:pPr>
      <w:r>
        <w:t>Programme, die aus mehreren Dateien bestehen, kann entweder eine einzelne .exe-Datei angelegt werden, oder ein Verzeichnis, in dem nur das Hauptprogramm als .exe-Datei angelegt wird, und die weiteren benötigten Dateien in das Verzeichnis kopiert werden.</w:t>
      </w:r>
    </w:p>
    <w:p w14:paraId="6913EF63" w14:textId="4DE8F77A" w:rsidR="00595E2D" w:rsidRDefault="003E33F9" w:rsidP="00595E2D">
      <w:pPr>
        <w:pStyle w:val="Listenabsatz"/>
        <w:numPr>
          <w:ilvl w:val="0"/>
          <w:numId w:val="21"/>
        </w:numPr>
      </w:pPr>
      <w:r>
        <w:t>Für Anwendungen, die in einer Befehl</w:t>
      </w:r>
      <w:r w:rsidR="003F6260">
        <w:t>s</w:t>
      </w:r>
      <w:r>
        <w:t>zeile ausgeführt werden, ist „Befeh</w:t>
      </w:r>
      <w:r w:rsidR="003F6260">
        <w:t>ls</w:t>
      </w:r>
      <w:r>
        <w:t>zeilenbasiert“ die richtige Wahl. Bei grafischen Programmen „Fensterbasiert“.</w:t>
      </w:r>
    </w:p>
    <w:p w14:paraId="575165F9" w14:textId="79FBDBA2" w:rsidR="003E33F9" w:rsidRDefault="00535F6D" w:rsidP="00595E2D">
      <w:pPr>
        <w:pStyle w:val="Listenabsatz"/>
        <w:numPr>
          <w:ilvl w:val="0"/>
          <w:numId w:val="21"/>
        </w:numPr>
      </w:pPr>
      <w:r>
        <w:t>Hier wird der Pfad zu einer .</w:t>
      </w:r>
      <w:proofErr w:type="spellStart"/>
      <w:r>
        <w:t>ico</w:t>
      </w:r>
      <w:proofErr w:type="spellEnd"/>
      <w:r>
        <w:t>-Datei angegeben.</w:t>
      </w:r>
    </w:p>
    <w:p w14:paraId="4E25D59B" w14:textId="4FABD01E" w:rsidR="00535F6D" w:rsidRDefault="00535F6D" w:rsidP="00595E2D">
      <w:pPr>
        <w:pStyle w:val="Listenabsatz"/>
        <w:numPr>
          <w:ilvl w:val="0"/>
          <w:numId w:val="21"/>
        </w:numPr>
      </w:pPr>
      <w:r>
        <w:t>Hier können entweder einzelne Dateien oder Verzeichnisse dem „Paket“ hinzugefügt werden.</w:t>
      </w:r>
    </w:p>
    <w:p w14:paraId="07DDC829" w14:textId="182A0592" w:rsidR="00535F6D" w:rsidRDefault="00535F6D" w:rsidP="00595E2D">
      <w:pPr>
        <w:pStyle w:val="Listenabsatz"/>
        <w:numPr>
          <w:ilvl w:val="0"/>
          <w:numId w:val="21"/>
        </w:numPr>
      </w:pPr>
      <w:r>
        <w:t>Hier wird der Befehl angegeben, der genutzt wird, um die .exe-Datei zu kompilieren. Ändert sich nichts an den Einstellungen, kann der Befehl auch später genutzt werden, um die .exe-Datei erneut zu kompilieren, ohne die Einstellungen erneut vorzunehmen.</w:t>
      </w:r>
    </w:p>
    <w:p w14:paraId="54F22C9F" w14:textId="77777777" w:rsidR="00535F6D" w:rsidRDefault="00217971" w:rsidP="0006313C">
      <w:r>
        <w:lastRenderedPageBreak/>
        <w:br w:type="page"/>
      </w:r>
    </w:p>
    <w:p w14:paraId="3A270639" w14:textId="297C6274" w:rsidR="00E35E95" w:rsidRDefault="00E35E95">
      <w:r>
        <w:rPr>
          <w:noProof/>
        </w:rPr>
        <w:lastRenderedPageBreak/>
        <w:drawing>
          <wp:inline distT="0" distB="0" distL="0" distR="0" wp14:anchorId="23D9CAD1" wp14:editId="76666F81">
            <wp:extent cx="5219700" cy="2577465"/>
            <wp:effectExtent l="0" t="0" r="0" b="0"/>
            <wp:docPr id="30" name="Grafik 30"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Grafik 30" descr="Ein Bild, das Text enthält.&#10;&#10;Automatisch generierte Beschreibung"/>
                    <pic:cNvPicPr/>
                  </pic:nvPicPr>
                  <pic:blipFill>
                    <a:blip r:embed="rId28"/>
                    <a:stretch>
                      <a:fillRect/>
                    </a:stretch>
                  </pic:blipFill>
                  <pic:spPr>
                    <a:xfrm>
                      <a:off x="0" y="0"/>
                      <a:ext cx="5219700" cy="2577465"/>
                    </a:xfrm>
                    <a:prstGeom prst="rect">
                      <a:avLst/>
                    </a:prstGeom>
                  </pic:spPr>
                </pic:pic>
              </a:graphicData>
            </a:graphic>
          </wp:inline>
        </w:drawing>
      </w:r>
    </w:p>
    <w:p w14:paraId="26EC8708" w14:textId="77777777" w:rsidR="00E35E95" w:rsidRDefault="00E35E95"/>
    <w:p w14:paraId="157759F7" w14:textId="77777777" w:rsidR="00E35E95" w:rsidRDefault="00E35E95" w:rsidP="00E35E95">
      <w:pPr>
        <w:pStyle w:val="Listenabsatz"/>
        <w:numPr>
          <w:ilvl w:val="0"/>
          <w:numId w:val="21"/>
        </w:numPr>
      </w:pPr>
      <w:r>
        <w:t>Die Einstellungen können exportiert werden, damit diese später importiert, und ggf. angepasst werden können.</w:t>
      </w:r>
    </w:p>
    <w:p w14:paraId="0D16B28A" w14:textId="77777777" w:rsidR="00E35E95" w:rsidRDefault="00E35E95" w:rsidP="00E35E95">
      <w:pPr>
        <w:pStyle w:val="Listenabsatz"/>
      </w:pPr>
    </w:p>
    <w:p w14:paraId="56070152" w14:textId="77777777" w:rsidR="00562FD6" w:rsidRDefault="00562FD6" w:rsidP="00562FD6"/>
    <w:p w14:paraId="4763908C" w14:textId="77777777" w:rsidR="00667FB6" w:rsidRDefault="00667FB6" w:rsidP="00562FD6">
      <w:r>
        <w:t>Nach einem Klick auf „Konvertiere .PY in .exe“ wird der Kompilierungsvorgang gestartet. Der Vorgang dauert eine kurze Weile, danach erscheint folgende Meldung:</w:t>
      </w:r>
    </w:p>
    <w:p w14:paraId="7D093A4E" w14:textId="77777777" w:rsidR="00667FB6" w:rsidRDefault="00667FB6" w:rsidP="00562FD6"/>
    <w:p w14:paraId="44BE2663" w14:textId="77777777" w:rsidR="00DF3310" w:rsidRDefault="00667FB6" w:rsidP="00562FD6">
      <w:r>
        <w:rPr>
          <w:noProof/>
        </w:rPr>
        <w:drawing>
          <wp:inline distT="0" distB="0" distL="0" distR="0" wp14:anchorId="71E7F5B2" wp14:editId="19ECCBD8">
            <wp:extent cx="4057650" cy="2237631"/>
            <wp:effectExtent l="0" t="0" r="0" b="0"/>
            <wp:docPr id="31" name="Grafik 31"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Grafik 31" descr="Ein Bild, das Text enthält.&#10;&#10;Automatisch generierte Beschreibung"/>
                    <pic:cNvPicPr/>
                  </pic:nvPicPr>
                  <pic:blipFill>
                    <a:blip r:embed="rId29"/>
                    <a:stretch>
                      <a:fillRect/>
                    </a:stretch>
                  </pic:blipFill>
                  <pic:spPr>
                    <a:xfrm>
                      <a:off x="0" y="0"/>
                      <a:ext cx="4064327" cy="2241313"/>
                    </a:xfrm>
                    <a:prstGeom prst="rect">
                      <a:avLst/>
                    </a:prstGeom>
                  </pic:spPr>
                </pic:pic>
              </a:graphicData>
            </a:graphic>
          </wp:inline>
        </w:drawing>
      </w:r>
      <w:r>
        <w:t xml:space="preserve"> </w:t>
      </w:r>
    </w:p>
    <w:p w14:paraId="44FE5FF9" w14:textId="77777777" w:rsidR="00DF3310" w:rsidRDefault="00DF3310">
      <w:r>
        <w:br w:type="page"/>
      </w:r>
    </w:p>
    <w:p w14:paraId="74A85D5C" w14:textId="77777777" w:rsidR="00DF3310" w:rsidRDefault="00DF3310" w:rsidP="00562FD6">
      <w:r>
        <w:lastRenderedPageBreak/>
        <w:t xml:space="preserve">Hier wird, wenn alles richtig gelaufen ist, der Ordner angezeigt und es wird direkt ein Button zur Verfügung gestellt, durch dem man direkt in das Ausgabeverzeichnis gelangt. </w:t>
      </w:r>
    </w:p>
    <w:p w14:paraId="19B5C89C" w14:textId="77777777" w:rsidR="00DF3310" w:rsidRDefault="00DF3310" w:rsidP="00562FD6">
      <w:r>
        <w:t>Dort befindet sich der Ordner mit der Ausführbaren Datei, die dort direkt getestet werden kann.</w:t>
      </w:r>
    </w:p>
    <w:p w14:paraId="6FF7D5EC" w14:textId="77777777" w:rsidR="00DF3310" w:rsidRDefault="00DF3310" w:rsidP="00562FD6"/>
    <w:p w14:paraId="1BBA78AE" w14:textId="77777777" w:rsidR="00DF3310" w:rsidRDefault="00DF3310" w:rsidP="00562FD6">
      <w:r>
        <w:rPr>
          <w:noProof/>
        </w:rPr>
        <w:drawing>
          <wp:inline distT="0" distB="0" distL="0" distR="0" wp14:anchorId="32B33BC6" wp14:editId="4736A895">
            <wp:extent cx="4076700" cy="821787"/>
            <wp:effectExtent l="0" t="0" r="0" b="0"/>
            <wp:docPr id="32" name="Grafik 32" descr="Ein Bild, das Text, Screenshot, Bildschirm, schließ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Grafik 32" descr="Ein Bild, das Text, Screenshot, Bildschirm, schließen enthält.&#10;&#10;Automatisch generierte Beschreibung"/>
                    <pic:cNvPicPr/>
                  </pic:nvPicPr>
                  <pic:blipFill>
                    <a:blip r:embed="rId30"/>
                    <a:stretch>
                      <a:fillRect/>
                    </a:stretch>
                  </pic:blipFill>
                  <pic:spPr>
                    <a:xfrm>
                      <a:off x="0" y="0"/>
                      <a:ext cx="4093891" cy="825252"/>
                    </a:xfrm>
                    <a:prstGeom prst="rect">
                      <a:avLst/>
                    </a:prstGeom>
                  </pic:spPr>
                </pic:pic>
              </a:graphicData>
            </a:graphic>
          </wp:inline>
        </w:drawing>
      </w:r>
      <w:r>
        <w:t xml:space="preserve"> </w:t>
      </w:r>
    </w:p>
    <w:p w14:paraId="34D492C1" w14:textId="77777777" w:rsidR="00DF3310" w:rsidRDefault="00DF3310" w:rsidP="00562FD6"/>
    <w:p w14:paraId="3C6340AD" w14:textId="0059C36F" w:rsidR="00E35E95" w:rsidRDefault="00DF3310" w:rsidP="00562FD6">
      <w:r>
        <w:rPr>
          <w:noProof/>
        </w:rPr>
        <w:drawing>
          <wp:inline distT="0" distB="0" distL="0" distR="0" wp14:anchorId="6819E6EB" wp14:editId="0F508E48">
            <wp:extent cx="3962400" cy="1113039"/>
            <wp:effectExtent l="0" t="0" r="0" b="0"/>
            <wp:docPr id="34" name="Grafik 34"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Grafik 34" descr="Ein Bild, das Text enthält.&#10;&#10;Automatisch generierte Beschreibung"/>
                    <pic:cNvPicPr/>
                  </pic:nvPicPr>
                  <pic:blipFill>
                    <a:blip r:embed="rId31"/>
                    <a:stretch>
                      <a:fillRect/>
                    </a:stretch>
                  </pic:blipFill>
                  <pic:spPr>
                    <a:xfrm>
                      <a:off x="0" y="0"/>
                      <a:ext cx="3989141" cy="1120551"/>
                    </a:xfrm>
                    <a:prstGeom prst="rect">
                      <a:avLst/>
                    </a:prstGeom>
                  </pic:spPr>
                </pic:pic>
              </a:graphicData>
            </a:graphic>
          </wp:inline>
        </w:drawing>
      </w:r>
    </w:p>
    <w:p w14:paraId="0EAB38CB" w14:textId="75559344" w:rsidR="00DF3310" w:rsidRDefault="00DF3310"/>
    <w:p w14:paraId="14434FB5" w14:textId="77777777" w:rsidR="00DF3310" w:rsidRDefault="00DF3310" w:rsidP="00562FD6"/>
    <w:p w14:paraId="01B1DED5" w14:textId="53E94559" w:rsidR="00DF3310" w:rsidRPr="00681711" w:rsidRDefault="00113F0A" w:rsidP="00681711">
      <w:r>
        <w:t>Noch ein kleiner Hinweis:</w:t>
      </w:r>
      <w:r>
        <w:br/>
      </w:r>
      <w:r w:rsidR="00E41482" w:rsidRPr="00681711">
        <w:t xml:space="preserve">Selbst bei kleinen Programmen wird dieser </w:t>
      </w:r>
      <w:proofErr w:type="gramStart"/>
      <w:r w:rsidR="00E41482" w:rsidRPr="00681711">
        <w:t>Ordner relativ</w:t>
      </w:r>
      <w:proofErr w:type="gramEnd"/>
      <w:r w:rsidR="00E41482" w:rsidRPr="00681711">
        <w:t xml:space="preserve"> groß, da sämtliche benötigten Bibliotheken usw. in diesen Ordner kopiert werden. Nur so kann diese Datei auch auf Rechnern genutzt werden, die über keine funktionierende Python-Installation verfügen.</w:t>
      </w:r>
    </w:p>
    <w:p w14:paraId="37163B54" w14:textId="77777777" w:rsidR="00E41482" w:rsidRDefault="00E41482" w:rsidP="00562FD6"/>
    <w:p w14:paraId="4DBB9297" w14:textId="4460763B" w:rsidR="00DF3310" w:rsidRDefault="00DF3310" w:rsidP="00562FD6"/>
    <w:p w14:paraId="43A4951E" w14:textId="7C24DEAD" w:rsidR="00DF3310" w:rsidRDefault="00E41482">
      <w:r>
        <w:t xml:space="preserve"> </w:t>
      </w:r>
      <w:r>
        <w:rPr>
          <w:noProof/>
        </w:rPr>
        <w:drawing>
          <wp:inline distT="0" distB="0" distL="0" distR="0" wp14:anchorId="73CDCBD6" wp14:editId="7F9EDE8E">
            <wp:extent cx="2695575" cy="1707198"/>
            <wp:effectExtent l="0" t="0" r="0" b="7620"/>
            <wp:docPr id="36" name="Grafik 36"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Grafik 36" descr="Ein Bild, das Text enthält.&#10;&#10;Automatisch generierte Beschreibung"/>
                    <pic:cNvPicPr/>
                  </pic:nvPicPr>
                  <pic:blipFill>
                    <a:blip r:embed="rId32"/>
                    <a:stretch>
                      <a:fillRect/>
                    </a:stretch>
                  </pic:blipFill>
                  <pic:spPr>
                    <a:xfrm>
                      <a:off x="0" y="0"/>
                      <a:ext cx="2698370" cy="1708968"/>
                    </a:xfrm>
                    <a:prstGeom prst="rect">
                      <a:avLst/>
                    </a:prstGeom>
                  </pic:spPr>
                </pic:pic>
              </a:graphicData>
            </a:graphic>
          </wp:inline>
        </w:drawing>
      </w:r>
      <w:r>
        <w:t xml:space="preserve"> </w:t>
      </w:r>
      <w:r w:rsidR="00DF3310">
        <w:br w:type="page"/>
      </w:r>
    </w:p>
    <w:p w14:paraId="4A8DFE45" w14:textId="7FF1FE93" w:rsidR="00DF3310" w:rsidRDefault="00907BDD" w:rsidP="00907BDD">
      <w:pPr>
        <w:pStyle w:val="berschrift1"/>
      </w:pPr>
      <w:bookmarkStart w:id="8" w:name="_Toc215218598"/>
      <w:r>
        <w:lastRenderedPageBreak/>
        <w:t>Eine Installations-Datei erstellen</w:t>
      </w:r>
      <w:bookmarkEnd w:id="8"/>
    </w:p>
    <w:p w14:paraId="1003D773" w14:textId="77777777" w:rsidR="00907BDD" w:rsidRDefault="00907BDD"/>
    <w:p w14:paraId="30140FA1" w14:textId="5C364423" w:rsidR="00DF3310" w:rsidRDefault="00907BDD" w:rsidP="00A46185">
      <w:r>
        <w:t>Es gibt verschiedene Programme, die aus Ordnern</w:t>
      </w:r>
      <w:r w:rsidR="00A46185">
        <w:t xml:space="preserve"> Dateien erstellen können, die mithilfe einer Installationsroutine in den dafür vorgesehenen Zielort entpackt werden können. Eines dieser Programme ist </w:t>
      </w:r>
      <w:hyperlink r:id="rId33" w:history="1">
        <w:r w:rsidR="00A46185" w:rsidRPr="00A46185">
          <w:rPr>
            <w:rStyle w:val="Hyperlink"/>
          </w:rPr>
          <w:t>Inno Setup</w:t>
        </w:r>
      </w:hyperlink>
      <w:r w:rsidR="00A46185">
        <w:t>.</w:t>
      </w:r>
    </w:p>
    <w:p w14:paraId="28E0E2E2" w14:textId="566CCEB8" w:rsidR="00A46185" w:rsidRDefault="00A46185" w:rsidP="00A46185"/>
    <w:p w14:paraId="274341C9" w14:textId="73FB839E" w:rsidR="00A46185" w:rsidRDefault="00A46185" w:rsidP="00A46185">
      <w:proofErr w:type="spellStart"/>
      <w:r>
        <w:t>Innosetup</w:t>
      </w:r>
      <w:proofErr w:type="spellEnd"/>
      <w:r>
        <w:t xml:space="preserve"> ist ein kostenloses Programm, dass erstmals 1997 von Jordan Russell und </w:t>
      </w:r>
      <w:proofErr w:type="spellStart"/>
      <w:r>
        <w:t>Martijn</w:t>
      </w:r>
      <w:proofErr w:type="spellEnd"/>
      <w:r>
        <w:t xml:space="preserve"> Laan vorgestellt wurde.</w:t>
      </w:r>
    </w:p>
    <w:p w14:paraId="4C7DFC4E" w14:textId="19E2A535" w:rsidR="00667FB6" w:rsidRDefault="00667FB6" w:rsidP="00562FD6"/>
    <w:p w14:paraId="26E8AFA8" w14:textId="2F309F24" w:rsidR="008F56C2" w:rsidRDefault="00725672" w:rsidP="00562FD6">
      <w:r>
        <w:t xml:space="preserve">Die </w:t>
      </w:r>
      <w:r w:rsidR="00CC0AC3">
        <w:t>zurzeit</w:t>
      </w:r>
      <w:r>
        <w:t xml:space="preserve"> aktuelle Version ist </w:t>
      </w:r>
      <w:r w:rsidR="008F56C2">
        <w:t>6.2.1.</w:t>
      </w:r>
    </w:p>
    <w:p w14:paraId="37557FE9" w14:textId="77777777" w:rsidR="00CC0AC3" w:rsidRDefault="00CC0AC3"/>
    <w:p w14:paraId="76E2C9C4" w14:textId="70D78896" w:rsidR="00CC0AC3" w:rsidRDefault="00CC0AC3">
      <w:r>
        <w:t>Nach dem Start bekommt man die Möglichkeit ein neues Skript zu erstellen</w:t>
      </w:r>
      <w:r w:rsidR="001B4B91">
        <w:t xml:space="preserve">. Was folgt ist nahezu eine kleine Klickorgie </w:t>
      </w:r>
      <w:r w:rsidR="001B4B91">
        <w:rPr>
          <mc:AlternateContent>
            <mc:Choice Requires="w16se"/>
            <mc:Fallback>
              <w:rFonts w:ascii="Segoe UI Emoji" w:eastAsia="Segoe UI Emoji" w:hAnsi="Segoe UI Emoji" w:cs="Segoe UI Emoji"/>
            </mc:Fallback>
          </mc:AlternateContent>
        </w:rPr>
        <mc:AlternateContent>
          <mc:Choice Requires="w16se">
            <w16se:symEx w16se:font="Segoe UI Emoji" w16se:char="1F609"/>
          </mc:Choice>
          <mc:Fallback>
            <w:t>😉</w:t>
          </mc:Fallback>
        </mc:AlternateContent>
      </w:r>
    </w:p>
    <w:p w14:paraId="1C79297A" w14:textId="38FA459C" w:rsidR="00CC0AC3" w:rsidRDefault="00CC0AC3">
      <w:r>
        <w:rPr>
          <w:noProof/>
        </w:rPr>
        <w:drawing>
          <wp:inline distT="0" distB="0" distL="0" distR="0" wp14:anchorId="36CC7920" wp14:editId="5D4FA374">
            <wp:extent cx="5219700" cy="2783840"/>
            <wp:effectExtent l="0" t="0" r="0" b="0"/>
            <wp:docPr id="38" name="Grafik 38" descr="Ein Bild, das Text, Screenshot, Monitor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Grafik 38" descr="Ein Bild, das Text, Screenshot, Monitor enthält.&#10;&#10;Automatisch generierte Beschreibung"/>
                    <pic:cNvPicPr/>
                  </pic:nvPicPr>
                  <pic:blipFill>
                    <a:blip r:embed="rId34"/>
                    <a:stretch>
                      <a:fillRect/>
                    </a:stretch>
                  </pic:blipFill>
                  <pic:spPr>
                    <a:xfrm>
                      <a:off x="0" y="0"/>
                      <a:ext cx="5219700" cy="2783840"/>
                    </a:xfrm>
                    <a:prstGeom prst="rect">
                      <a:avLst/>
                    </a:prstGeom>
                  </pic:spPr>
                </pic:pic>
              </a:graphicData>
            </a:graphic>
          </wp:inline>
        </w:drawing>
      </w:r>
      <w:r>
        <w:rPr>
          <w:noProof/>
        </w:rPr>
        <w:t xml:space="preserve"> </w:t>
      </w:r>
      <w:r>
        <w:t xml:space="preserve"> </w:t>
      </w:r>
    </w:p>
    <w:p w14:paraId="788FB02D" w14:textId="77777777" w:rsidR="00CC0AC3" w:rsidRDefault="00CC0AC3"/>
    <w:p w14:paraId="3110A638" w14:textId="6F38FEB1" w:rsidR="008F56C2" w:rsidRDefault="008F56C2">
      <w:r>
        <w:br w:type="page"/>
      </w:r>
    </w:p>
    <w:p w14:paraId="14B4D62A" w14:textId="7B662347" w:rsidR="008F56C2" w:rsidRDefault="00CD1CBB" w:rsidP="00562FD6">
      <w:r>
        <w:rPr>
          <w:noProof/>
        </w:rPr>
        <w:lastRenderedPageBreak/>
        <w:drawing>
          <wp:inline distT="0" distB="0" distL="0" distR="0" wp14:anchorId="18644CC3" wp14:editId="343473B4">
            <wp:extent cx="3676650" cy="2753966"/>
            <wp:effectExtent l="0" t="0" r="0" b="8890"/>
            <wp:docPr id="41" name="Grafi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679808" cy="2756332"/>
                    </a:xfrm>
                    <a:prstGeom prst="rect">
                      <a:avLst/>
                    </a:prstGeom>
                  </pic:spPr>
                </pic:pic>
              </a:graphicData>
            </a:graphic>
          </wp:inline>
        </w:drawing>
      </w:r>
    </w:p>
    <w:p w14:paraId="535C16BF" w14:textId="75E928D2" w:rsidR="00CC0AC3" w:rsidRDefault="00CC0AC3"/>
    <w:p w14:paraId="0CCFFE06" w14:textId="6E94B725" w:rsidR="00CD1CBB" w:rsidRDefault="00CD1CBB">
      <w:r>
        <w:t>Jetzt noch die Basis-Informationen eingeben, und weiter…</w:t>
      </w:r>
    </w:p>
    <w:p w14:paraId="54C1636B" w14:textId="77777777" w:rsidR="001B4B91" w:rsidRDefault="00CD1CBB">
      <w:r>
        <w:rPr>
          <w:noProof/>
        </w:rPr>
        <w:drawing>
          <wp:inline distT="0" distB="0" distL="0" distR="0" wp14:anchorId="72D39AA2" wp14:editId="34F6AA1F">
            <wp:extent cx="3592849" cy="2686050"/>
            <wp:effectExtent l="0" t="0" r="7620" b="0"/>
            <wp:docPr id="42" name="Grafi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604469" cy="2694737"/>
                    </a:xfrm>
                    <a:prstGeom prst="rect">
                      <a:avLst/>
                    </a:prstGeom>
                  </pic:spPr>
                </pic:pic>
              </a:graphicData>
            </a:graphic>
          </wp:inline>
        </w:drawing>
      </w:r>
      <w:r>
        <w:t xml:space="preserve"> </w:t>
      </w:r>
    </w:p>
    <w:p w14:paraId="6F19D606" w14:textId="77777777" w:rsidR="001B4B91" w:rsidRDefault="001B4B91"/>
    <w:p w14:paraId="780BCFEA" w14:textId="77777777" w:rsidR="001B4B91" w:rsidRDefault="001B4B91"/>
    <w:p w14:paraId="063293ED" w14:textId="77777777" w:rsidR="001B4B91" w:rsidRDefault="001B4B91"/>
    <w:p w14:paraId="03D6CD0C" w14:textId="77777777" w:rsidR="001B4B91" w:rsidRDefault="001B4B91"/>
    <w:p w14:paraId="1FEF5693" w14:textId="77777777" w:rsidR="001B4B91" w:rsidRDefault="001B4B91"/>
    <w:p w14:paraId="10F57D34" w14:textId="77777777" w:rsidR="001B4B91" w:rsidRDefault="001B4B91"/>
    <w:p w14:paraId="4CC498C5" w14:textId="77777777" w:rsidR="001B4B91" w:rsidRDefault="001B4B91"/>
    <w:p w14:paraId="15C6C71D" w14:textId="77777777" w:rsidR="001B4B91" w:rsidRDefault="001B4B91"/>
    <w:p w14:paraId="1936A38B" w14:textId="024C73E7" w:rsidR="008F56C2" w:rsidRDefault="001B4B91">
      <w:r>
        <w:t>Welche Datei soll gepackt werden?</w:t>
      </w:r>
    </w:p>
    <w:p w14:paraId="79D5704E" w14:textId="77777777" w:rsidR="00CD1CBB" w:rsidRDefault="00CD1CBB">
      <w:r>
        <w:rPr>
          <w:noProof/>
        </w:rPr>
        <w:drawing>
          <wp:inline distT="0" distB="0" distL="0" distR="0" wp14:anchorId="708F87E0" wp14:editId="3FBEE5BF">
            <wp:extent cx="3834486" cy="2857500"/>
            <wp:effectExtent l="0" t="0" r="0" b="0"/>
            <wp:docPr id="43" name="Grafik 43"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Grafik 43" descr="Ein Bild, das Text enthält.&#10;&#10;Automatisch generierte Beschreibung"/>
                    <pic:cNvPicPr/>
                  </pic:nvPicPr>
                  <pic:blipFill>
                    <a:blip r:embed="rId37"/>
                    <a:stretch>
                      <a:fillRect/>
                    </a:stretch>
                  </pic:blipFill>
                  <pic:spPr>
                    <a:xfrm>
                      <a:off x="0" y="0"/>
                      <a:ext cx="3840558" cy="2862025"/>
                    </a:xfrm>
                    <a:prstGeom prst="rect">
                      <a:avLst/>
                    </a:prstGeom>
                  </pic:spPr>
                </pic:pic>
              </a:graphicData>
            </a:graphic>
          </wp:inline>
        </w:drawing>
      </w:r>
      <w:r>
        <w:t xml:space="preserve"> </w:t>
      </w:r>
    </w:p>
    <w:p w14:paraId="69955ED8" w14:textId="77777777" w:rsidR="00CD1CBB" w:rsidRDefault="00CD1CBB"/>
    <w:p w14:paraId="35414D3E" w14:textId="4A0718FE" w:rsidR="00CD1CBB" w:rsidRDefault="00CD1CBB">
      <w:r>
        <w:rPr>
          <w:noProof/>
        </w:rPr>
        <w:drawing>
          <wp:inline distT="0" distB="0" distL="0" distR="0" wp14:anchorId="7B664586" wp14:editId="4B213347">
            <wp:extent cx="3923194" cy="2219325"/>
            <wp:effectExtent l="0" t="0" r="1270" b="0"/>
            <wp:docPr id="44" name="Grafik 44" descr="Ein Bild, das Text, Screenshot, Monitor, drinn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Grafik 44" descr="Ein Bild, das Text, Screenshot, Monitor, drinnen enthält.&#10;&#10;Automatisch generierte Beschreibung"/>
                    <pic:cNvPicPr/>
                  </pic:nvPicPr>
                  <pic:blipFill>
                    <a:blip r:embed="rId38"/>
                    <a:stretch>
                      <a:fillRect/>
                    </a:stretch>
                  </pic:blipFill>
                  <pic:spPr>
                    <a:xfrm>
                      <a:off x="0" y="0"/>
                      <a:ext cx="3924865" cy="2220270"/>
                    </a:xfrm>
                    <a:prstGeom prst="rect">
                      <a:avLst/>
                    </a:prstGeom>
                  </pic:spPr>
                </pic:pic>
              </a:graphicData>
            </a:graphic>
          </wp:inline>
        </w:drawing>
      </w:r>
    </w:p>
    <w:p w14:paraId="0D56AB56" w14:textId="50F7AB4D" w:rsidR="001B4B91" w:rsidRDefault="001B4B91"/>
    <w:p w14:paraId="4873977E" w14:textId="1587938B" w:rsidR="001B4B91" w:rsidRDefault="001B4B91"/>
    <w:p w14:paraId="0D33FC03" w14:textId="1E57C1A1" w:rsidR="001B4B91" w:rsidRDefault="001B4B91"/>
    <w:p w14:paraId="27ABFC5B" w14:textId="0BFCF1C0" w:rsidR="001B4B91" w:rsidRDefault="001B4B91"/>
    <w:p w14:paraId="01D2F931" w14:textId="15AE873F" w:rsidR="001B4B91" w:rsidRDefault="001B4B91"/>
    <w:p w14:paraId="63874970" w14:textId="58193E74" w:rsidR="001B4B91" w:rsidRDefault="001B4B91"/>
    <w:p w14:paraId="5B7DD024" w14:textId="04A6D36B" w:rsidR="001B4B91" w:rsidRDefault="001B4B91"/>
    <w:p w14:paraId="0F095749" w14:textId="746653D3" w:rsidR="001B4B91" w:rsidRDefault="001B4B91"/>
    <w:p w14:paraId="14AAAA5C" w14:textId="725643B1" w:rsidR="001B4B91" w:rsidRDefault="001B4B91"/>
    <w:p w14:paraId="726FC6F2" w14:textId="4530369D" w:rsidR="001B4B91" w:rsidRDefault="001B4B91"/>
    <w:p w14:paraId="65ABF2E2" w14:textId="20B32D8C" w:rsidR="001B4B91" w:rsidRDefault="001B4B91">
      <w:r>
        <w:t>Sollen noch Dateien/Ordner hinzugefügt werden?</w:t>
      </w:r>
    </w:p>
    <w:p w14:paraId="3B09A7D8" w14:textId="14E72828" w:rsidR="00603DA5" w:rsidRDefault="00603DA5">
      <w:r>
        <w:rPr>
          <w:noProof/>
        </w:rPr>
        <w:drawing>
          <wp:inline distT="0" distB="0" distL="0" distR="0" wp14:anchorId="73ADE107" wp14:editId="304A19C5">
            <wp:extent cx="3667272" cy="2771775"/>
            <wp:effectExtent l="0" t="0" r="9525" b="0"/>
            <wp:docPr id="46" name="Grafik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670118" cy="2773926"/>
                    </a:xfrm>
                    <a:prstGeom prst="rect">
                      <a:avLst/>
                    </a:prstGeom>
                  </pic:spPr>
                </pic:pic>
              </a:graphicData>
            </a:graphic>
          </wp:inline>
        </w:drawing>
      </w:r>
    </w:p>
    <w:p w14:paraId="02FC4746" w14:textId="77777777" w:rsidR="001B4B91" w:rsidRDefault="001B4B91"/>
    <w:p w14:paraId="0A7D5489" w14:textId="77777777" w:rsidR="00603DA5" w:rsidRDefault="00603DA5"/>
    <w:p w14:paraId="59235119" w14:textId="56A7A665" w:rsidR="00CC0AC3" w:rsidRDefault="00CC0AC3"/>
    <w:p w14:paraId="78A762E1" w14:textId="7A4FB947" w:rsidR="00603DA5" w:rsidRDefault="00603DA5">
      <w:r>
        <w:rPr>
          <w:noProof/>
        </w:rPr>
        <w:drawing>
          <wp:inline distT="0" distB="0" distL="0" distR="0" wp14:anchorId="5F83E37C" wp14:editId="337FA5D0">
            <wp:extent cx="3421844" cy="2581275"/>
            <wp:effectExtent l="0" t="0" r="7620" b="0"/>
            <wp:docPr id="47" name="Grafik 47"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Grafik 47" descr="Ein Bild, das Text enthält.&#10;&#10;Automatisch generierte Beschreibung"/>
                    <pic:cNvPicPr/>
                  </pic:nvPicPr>
                  <pic:blipFill>
                    <a:blip r:embed="rId40"/>
                    <a:stretch>
                      <a:fillRect/>
                    </a:stretch>
                  </pic:blipFill>
                  <pic:spPr>
                    <a:xfrm>
                      <a:off x="0" y="0"/>
                      <a:ext cx="3425550" cy="2584070"/>
                    </a:xfrm>
                    <a:prstGeom prst="rect">
                      <a:avLst/>
                    </a:prstGeom>
                  </pic:spPr>
                </pic:pic>
              </a:graphicData>
            </a:graphic>
          </wp:inline>
        </w:drawing>
      </w:r>
    </w:p>
    <w:p w14:paraId="0785D63F" w14:textId="4308D92E" w:rsidR="00603DA5" w:rsidRDefault="00603DA5"/>
    <w:p w14:paraId="45809187" w14:textId="77777777" w:rsidR="00603DA5" w:rsidRDefault="00603DA5"/>
    <w:p w14:paraId="33220764" w14:textId="77777777" w:rsidR="00603DA5" w:rsidRDefault="00603DA5">
      <w:pPr>
        <w:rPr>
          <w:rFonts w:eastAsiaTheme="majorEastAsia" w:cstheme="majorBidi"/>
          <w:b/>
          <w:color w:val="00204B"/>
          <w:sz w:val="26"/>
          <w:szCs w:val="32"/>
        </w:rPr>
      </w:pPr>
      <w:r>
        <w:br w:type="page"/>
      </w:r>
    </w:p>
    <w:p w14:paraId="121EB415" w14:textId="1C39C41C" w:rsidR="00603DA5" w:rsidRDefault="00603DA5" w:rsidP="00DF3310">
      <w:pPr>
        <w:pStyle w:val="berschrift1"/>
      </w:pPr>
    </w:p>
    <w:p w14:paraId="74DEC917" w14:textId="21D57889" w:rsidR="001B4B91" w:rsidRDefault="001B4B91" w:rsidP="001B4B91"/>
    <w:p w14:paraId="7E051F16" w14:textId="18E55649" w:rsidR="005E57AF" w:rsidRDefault="005E57AF" w:rsidP="001B4B91">
      <w:r>
        <w:rPr>
          <w:noProof/>
        </w:rPr>
        <w:drawing>
          <wp:inline distT="0" distB="0" distL="0" distR="0" wp14:anchorId="32F46828" wp14:editId="654CA47D">
            <wp:extent cx="3495675" cy="2648855"/>
            <wp:effectExtent l="0" t="0" r="0" b="0"/>
            <wp:docPr id="48" name="Grafik 48"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Grafik 48" descr="Ein Bild, das Text enthält.&#10;&#10;Automatisch generierte Beschreibung"/>
                    <pic:cNvPicPr/>
                  </pic:nvPicPr>
                  <pic:blipFill>
                    <a:blip r:embed="rId41"/>
                    <a:stretch>
                      <a:fillRect/>
                    </a:stretch>
                  </pic:blipFill>
                  <pic:spPr>
                    <a:xfrm>
                      <a:off x="0" y="0"/>
                      <a:ext cx="3500029" cy="2652154"/>
                    </a:xfrm>
                    <a:prstGeom prst="rect">
                      <a:avLst/>
                    </a:prstGeom>
                  </pic:spPr>
                </pic:pic>
              </a:graphicData>
            </a:graphic>
          </wp:inline>
        </w:drawing>
      </w:r>
    </w:p>
    <w:p w14:paraId="312BF9F9" w14:textId="77777777" w:rsidR="005E57AF" w:rsidRDefault="005E57AF" w:rsidP="001B4B91"/>
    <w:p w14:paraId="157DD8F1" w14:textId="6F251E37" w:rsidR="001B4B91" w:rsidRPr="001B4B91" w:rsidRDefault="001B4B91" w:rsidP="001B4B91">
      <w:r>
        <w:t>Unter welche Lizenz soll das Programm veröffentlicht werden? Hier kann eine Lizenz hinterlegt werden.</w:t>
      </w:r>
    </w:p>
    <w:p w14:paraId="5052139F" w14:textId="77777777" w:rsidR="00603DA5" w:rsidRDefault="00603DA5"/>
    <w:p w14:paraId="655E6A8D" w14:textId="77777777" w:rsidR="00DB7924" w:rsidRDefault="00603DA5">
      <w:r>
        <w:rPr>
          <w:noProof/>
        </w:rPr>
        <w:drawing>
          <wp:inline distT="0" distB="0" distL="0" distR="0" wp14:anchorId="50E6D863" wp14:editId="3FCA7711">
            <wp:extent cx="3560896" cy="2686050"/>
            <wp:effectExtent l="0" t="0" r="1905" b="0"/>
            <wp:docPr id="49" name="Grafik 49"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Grafik 49" descr="Ein Bild, das Text enthält.&#10;&#10;Automatisch generierte Beschreibung"/>
                    <pic:cNvPicPr/>
                  </pic:nvPicPr>
                  <pic:blipFill>
                    <a:blip r:embed="rId42"/>
                    <a:stretch>
                      <a:fillRect/>
                    </a:stretch>
                  </pic:blipFill>
                  <pic:spPr>
                    <a:xfrm>
                      <a:off x="0" y="0"/>
                      <a:ext cx="3566992" cy="2690648"/>
                    </a:xfrm>
                    <a:prstGeom prst="rect">
                      <a:avLst/>
                    </a:prstGeom>
                  </pic:spPr>
                </pic:pic>
              </a:graphicData>
            </a:graphic>
          </wp:inline>
        </w:drawing>
      </w:r>
      <w:r>
        <w:t xml:space="preserve"> </w:t>
      </w:r>
    </w:p>
    <w:p w14:paraId="64ECAAE3" w14:textId="07AB65E4" w:rsidR="00DB7924" w:rsidRDefault="00DB7924">
      <w:r>
        <w:br w:type="page"/>
      </w:r>
    </w:p>
    <w:p w14:paraId="557093A6" w14:textId="0A0897C5" w:rsidR="001B4B91" w:rsidRDefault="001B4B91">
      <w:r>
        <w:lastRenderedPageBreak/>
        <w:t>Werden Administrationsrechte für die Installation benötigt? Für die Installation in den eigenen User-Ordner ist das meist nicht erforderlich.</w:t>
      </w:r>
    </w:p>
    <w:p w14:paraId="30364E73" w14:textId="3D8A8F62" w:rsidR="00DB7924" w:rsidRDefault="00DB7924" w:rsidP="005E57AF">
      <w:r>
        <w:rPr>
          <w:noProof/>
        </w:rPr>
        <w:drawing>
          <wp:inline distT="0" distB="0" distL="0" distR="0" wp14:anchorId="6122BC39" wp14:editId="3295E71C">
            <wp:extent cx="3959890" cy="2952750"/>
            <wp:effectExtent l="0" t="0" r="2540" b="0"/>
            <wp:docPr id="50" name="Grafik 50"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Grafik 50" descr="Ein Bild, das Text enthält.&#10;&#10;Automatisch generierte Beschreibung"/>
                    <pic:cNvPicPr/>
                  </pic:nvPicPr>
                  <pic:blipFill>
                    <a:blip r:embed="rId43"/>
                    <a:stretch>
                      <a:fillRect/>
                    </a:stretch>
                  </pic:blipFill>
                  <pic:spPr>
                    <a:xfrm>
                      <a:off x="0" y="0"/>
                      <a:ext cx="3967340" cy="2958305"/>
                    </a:xfrm>
                    <a:prstGeom prst="rect">
                      <a:avLst/>
                    </a:prstGeom>
                  </pic:spPr>
                </pic:pic>
              </a:graphicData>
            </a:graphic>
          </wp:inline>
        </w:drawing>
      </w:r>
      <w:r>
        <w:t xml:space="preserve"> </w:t>
      </w:r>
    </w:p>
    <w:p w14:paraId="0F134D77" w14:textId="77777777" w:rsidR="00DB7924" w:rsidRDefault="00DB7924"/>
    <w:p w14:paraId="051F7D90" w14:textId="77777777" w:rsidR="00DB7924" w:rsidRDefault="00DB7924"/>
    <w:p w14:paraId="2F4B741F" w14:textId="77777777" w:rsidR="00DB7924" w:rsidRDefault="00DB7924">
      <w:r>
        <w:rPr>
          <w:noProof/>
        </w:rPr>
        <w:drawing>
          <wp:inline distT="0" distB="0" distL="0" distR="0" wp14:anchorId="25FB854E" wp14:editId="027CEFEF">
            <wp:extent cx="3941922" cy="2933700"/>
            <wp:effectExtent l="0" t="0" r="1905" b="0"/>
            <wp:docPr id="51" name="Grafik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950150" cy="2939824"/>
                    </a:xfrm>
                    <a:prstGeom prst="rect">
                      <a:avLst/>
                    </a:prstGeom>
                  </pic:spPr>
                </pic:pic>
              </a:graphicData>
            </a:graphic>
          </wp:inline>
        </w:drawing>
      </w:r>
      <w:r>
        <w:t xml:space="preserve"> </w:t>
      </w:r>
    </w:p>
    <w:p w14:paraId="7D77CA6A" w14:textId="0E0D4CE4" w:rsidR="00603DA5" w:rsidRDefault="00603DA5">
      <w:r>
        <w:br w:type="page"/>
      </w:r>
    </w:p>
    <w:p w14:paraId="16BC16E4" w14:textId="77777777" w:rsidR="00DB7924" w:rsidRDefault="00DB7924">
      <w:r>
        <w:rPr>
          <w:noProof/>
        </w:rPr>
        <w:lastRenderedPageBreak/>
        <w:drawing>
          <wp:inline distT="0" distB="0" distL="0" distR="0" wp14:anchorId="3F837AB4" wp14:editId="3DEA709C">
            <wp:extent cx="4324350" cy="3228848"/>
            <wp:effectExtent l="0" t="0" r="0" b="0"/>
            <wp:docPr id="52" name="Grafik 52"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Grafik 52" descr="Ein Bild, das Text enthält.&#10;&#10;Automatisch generierte Beschreibung"/>
                    <pic:cNvPicPr/>
                  </pic:nvPicPr>
                  <pic:blipFill>
                    <a:blip r:embed="rId45"/>
                    <a:stretch>
                      <a:fillRect/>
                    </a:stretch>
                  </pic:blipFill>
                  <pic:spPr>
                    <a:xfrm>
                      <a:off x="0" y="0"/>
                      <a:ext cx="4330845" cy="3233698"/>
                    </a:xfrm>
                    <a:prstGeom prst="rect">
                      <a:avLst/>
                    </a:prstGeom>
                  </pic:spPr>
                </pic:pic>
              </a:graphicData>
            </a:graphic>
          </wp:inline>
        </w:drawing>
      </w:r>
      <w:r>
        <w:t xml:space="preserve"> </w:t>
      </w:r>
    </w:p>
    <w:p w14:paraId="0F85B371" w14:textId="77777777" w:rsidR="00DB7924" w:rsidRDefault="00DB7924"/>
    <w:p w14:paraId="671F5B2C" w14:textId="77777777" w:rsidR="00DB7924" w:rsidRDefault="00DB7924">
      <w:r>
        <w:rPr>
          <w:noProof/>
        </w:rPr>
        <w:drawing>
          <wp:inline distT="0" distB="0" distL="0" distR="0" wp14:anchorId="1E8166C7" wp14:editId="0207C42E">
            <wp:extent cx="4388998" cy="3248025"/>
            <wp:effectExtent l="0" t="0" r="0" b="0"/>
            <wp:docPr id="53" name="Grafik 53"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Grafik 53" descr="Ein Bild, das Text enthält.&#10;&#10;Automatisch generierte Beschreibung"/>
                    <pic:cNvPicPr/>
                  </pic:nvPicPr>
                  <pic:blipFill>
                    <a:blip r:embed="rId46"/>
                    <a:stretch>
                      <a:fillRect/>
                    </a:stretch>
                  </pic:blipFill>
                  <pic:spPr>
                    <a:xfrm>
                      <a:off x="0" y="0"/>
                      <a:ext cx="4393777" cy="3251561"/>
                    </a:xfrm>
                    <a:prstGeom prst="rect">
                      <a:avLst/>
                    </a:prstGeom>
                  </pic:spPr>
                </pic:pic>
              </a:graphicData>
            </a:graphic>
          </wp:inline>
        </w:drawing>
      </w:r>
      <w:r>
        <w:t xml:space="preserve"> </w:t>
      </w:r>
    </w:p>
    <w:p w14:paraId="5BFA34D5" w14:textId="77777777" w:rsidR="00DB7924" w:rsidRDefault="00DB7924"/>
    <w:p w14:paraId="5EBAB4FE" w14:textId="77777777" w:rsidR="00DB7924" w:rsidRDefault="00DB7924">
      <w:r>
        <w:br w:type="page"/>
      </w:r>
    </w:p>
    <w:p w14:paraId="3F5DC66B" w14:textId="77777777" w:rsidR="00DB7924" w:rsidRDefault="00DB7924">
      <w:pPr>
        <w:rPr>
          <w:noProof/>
        </w:rPr>
      </w:pPr>
    </w:p>
    <w:p w14:paraId="759BB54B" w14:textId="77777777" w:rsidR="00DB7924" w:rsidRDefault="00DB7924">
      <w:r>
        <w:rPr>
          <w:noProof/>
        </w:rPr>
        <w:drawing>
          <wp:inline distT="0" distB="0" distL="0" distR="0" wp14:anchorId="0932129D" wp14:editId="2BE90256">
            <wp:extent cx="3472508" cy="2581275"/>
            <wp:effectExtent l="0" t="0" r="0" b="0"/>
            <wp:docPr id="54" name="Grafik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480862" cy="2587485"/>
                    </a:xfrm>
                    <a:prstGeom prst="rect">
                      <a:avLst/>
                    </a:prstGeom>
                  </pic:spPr>
                </pic:pic>
              </a:graphicData>
            </a:graphic>
          </wp:inline>
        </w:drawing>
      </w:r>
      <w:r>
        <w:t xml:space="preserve"> </w:t>
      </w:r>
    </w:p>
    <w:p w14:paraId="60B74C26" w14:textId="77777777" w:rsidR="00DB7924" w:rsidRDefault="00DB7924"/>
    <w:p w14:paraId="6D7E21EA" w14:textId="77777777" w:rsidR="00DB7924" w:rsidRDefault="00DB7924">
      <w:r>
        <w:rPr>
          <w:noProof/>
        </w:rPr>
        <w:drawing>
          <wp:inline distT="0" distB="0" distL="0" distR="0" wp14:anchorId="36497DAD" wp14:editId="53F265D8">
            <wp:extent cx="2476500" cy="1094951"/>
            <wp:effectExtent l="0" t="0" r="0" b="0"/>
            <wp:docPr id="55" name="Grafik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487453" cy="1099794"/>
                    </a:xfrm>
                    <a:prstGeom prst="rect">
                      <a:avLst/>
                    </a:prstGeom>
                  </pic:spPr>
                </pic:pic>
              </a:graphicData>
            </a:graphic>
          </wp:inline>
        </w:drawing>
      </w:r>
      <w:r>
        <w:t xml:space="preserve"> </w:t>
      </w:r>
    </w:p>
    <w:p w14:paraId="52DAC659" w14:textId="7B874480" w:rsidR="00DB7924" w:rsidRDefault="00DB7924"/>
    <w:p w14:paraId="0F5BE0D5" w14:textId="178DB976" w:rsidR="004D55B9" w:rsidRDefault="004D55B9">
      <w:r>
        <w:t xml:space="preserve">Das durch den Assistenten erstellte Skript kann gespeichert werden, so </w:t>
      </w:r>
      <w:r w:rsidR="005426F0">
        <w:t>dass</w:t>
      </w:r>
      <w:r>
        <w:t xml:space="preserve"> es in Zukunft einfach angepasst werden kann, anstatt es jedes Mal neu zu erstellen.</w:t>
      </w:r>
    </w:p>
    <w:p w14:paraId="6A7191D6" w14:textId="227F3199" w:rsidR="00DB7924" w:rsidRDefault="00DB7924"/>
    <w:p w14:paraId="049E8511" w14:textId="073C273D" w:rsidR="00DB7924" w:rsidRDefault="00DB7924">
      <w:pPr>
        <w:rPr>
          <w:rFonts w:eastAsiaTheme="majorEastAsia" w:cstheme="majorBidi"/>
          <w:b/>
          <w:color w:val="00204B"/>
          <w:sz w:val="26"/>
          <w:szCs w:val="32"/>
        </w:rPr>
      </w:pPr>
      <w:r>
        <w:rPr>
          <w:noProof/>
        </w:rPr>
        <w:drawing>
          <wp:inline distT="0" distB="0" distL="0" distR="0" wp14:anchorId="1E4E2FF4" wp14:editId="28029C8A">
            <wp:extent cx="2589919" cy="1143000"/>
            <wp:effectExtent l="0" t="0" r="1270" b="0"/>
            <wp:docPr id="56" name="Grafik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597372" cy="1146289"/>
                    </a:xfrm>
                    <a:prstGeom prst="rect">
                      <a:avLst/>
                    </a:prstGeom>
                  </pic:spPr>
                </pic:pic>
              </a:graphicData>
            </a:graphic>
          </wp:inline>
        </w:drawing>
      </w:r>
    </w:p>
    <w:p w14:paraId="29B9FF1E" w14:textId="2E34E741" w:rsidR="00DB7924" w:rsidRDefault="00DB7924">
      <w:pPr>
        <w:rPr>
          <w:rFonts w:eastAsiaTheme="majorEastAsia" w:cstheme="majorBidi"/>
          <w:b/>
          <w:color w:val="00204B"/>
          <w:sz w:val="26"/>
          <w:szCs w:val="32"/>
        </w:rPr>
      </w:pPr>
    </w:p>
    <w:p w14:paraId="548284FE" w14:textId="49D68AA6" w:rsidR="00DB7924" w:rsidRDefault="001B4B91">
      <w:pPr>
        <w:rPr>
          <w:rFonts w:eastAsiaTheme="majorEastAsia" w:cstheme="majorBidi"/>
          <w:b/>
          <w:color w:val="00204B"/>
          <w:sz w:val="26"/>
          <w:szCs w:val="32"/>
        </w:rPr>
      </w:pPr>
      <w:r>
        <w:rPr>
          <w:noProof/>
        </w:rPr>
        <w:lastRenderedPageBreak/>
        <w:drawing>
          <wp:inline distT="0" distB="0" distL="0" distR="0" wp14:anchorId="4691CBBC" wp14:editId="35357113">
            <wp:extent cx="4184584" cy="2348865"/>
            <wp:effectExtent l="0" t="0" r="6985" b="0"/>
            <wp:docPr id="57" name="Grafik 57" descr="Ein Bild, das Text, Monitor, Screenshot, schwarz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Grafik 57" descr="Ein Bild, das Text, Monitor, Screenshot, schwarz enthält.&#10;&#10;Automatisch generierte Beschreibung"/>
                    <pic:cNvPicPr/>
                  </pic:nvPicPr>
                  <pic:blipFill>
                    <a:blip r:embed="rId50"/>
                    <a:stretch>
                      <a:fillRect/>
                    </a:stretch>
                  </pic:blipFill>
                  <pic:spPr>
                    <a:xfrm>
                      <a:off x="0" y="0"/>
                      <a:ext cx="4187310" cy="2350395"/>
                    </a:xfrm>
                    <a:prstGeom prst="rect">
                      <a:avLst/>
                    </a:prstGeom>
                  </pic:spPr>
                </pic:pic>
              </a:graphicData>
            </a:graphic>
          </wp:inline>
        </w:drawing>
      </w:r>
    </w:p>
    <w:p w14:paraId="58EC7F92" w14:textId="77777777" w:rsidR="004D55B9" w:rsidRDefault="004D55B9">
      <w:pPr>
        <w:rPr>
          <w:rFonts w:eastAsiaTheme="majorEastAsia" w:cstheme="majorBidi"/>
          <w:b/>
          <w:color w:val="00204B"/>
          <w:sz w:val="26"/>
          <w:szCs w:val="32"/>
        </w:rPr>
      </w:pPr>
    </w:p>
    <w:p w14:paraId="03E6D68A" w14:textId="6A58DC75" w:rsidR="004D55B9" w:rsidRDefault="004D55B9" w:rsidP="004D55B9">
      <w:r>
        <w:t>Puh! Geschafft!</w:t>
      </w:r>
    </w:p>
    <w:p w14:paraId="6E0E5F93" w14:textId="77777777" w:rsidR="00FE39A1" w:rsidRDefault="00FE39A1" w:rsidP="004D55B9"/>
    <w:p w14:paraId="59BB2A57" w14:textId="5F6DC112" w:rsidR="004D55B9" w:rsidRDefault="00EB22B3" w:rsidP="00EB22B3">
      <w:r>
        <w:t>Später kann das Skript manuell angepasst werden:</w:t>
      </w:r>
    </w:p>
    <w:p w14:paraId="5416F836" w14:textId="77777777" w:rsidR="002A75B3" w:rsidRDefault="00FE39A1">
      <w:pPr>
        <w:rPr>
          <w:rFonts w:eastAsiaTheme="majorEastAsia" w:cstheme="majorBidi"/>
          <w:b/>
          <w:color w:val="00204B"/>
          <w:sz w:val="26"/>
          <w:szCs w:val="32"/>
        </w:rPr>
      </w:pPr>
      <w:r>
        <w:rPr>
          <w:noProof/>
        </w:rPr>
        <w:drawing>
          <wp:inline distT="0" distB="0" distL="0" distR="0" wp14:anchorId="5200BE67" wp14:editId="1968F3AC">
            <wp:extent cx="5219700" cy="2793365"/>
            <wp:effectExtent l="0" t="0" r="0" b="6985"/>
            <wp:docPr id="58" name="Grafik 58" descr="Ein Bild, das Text, Screenshot, computer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Grafik 58" descr="Ein Bild, das Text, Screenshot, computer enthält.&#10;&#10;Automatisch generierte Beschreibung"/>
                    <pic:cNvPicPr/>
                  </pic:nvPicPr>
                  <pic:blipFill>
                    <a:blip r:embed="rId51"/>
                    <a:stretch>
                      <a:fillRect/>
                    </a:stretch>
                  </pic:blipFill>
                  <pic:spPr>
                    <a:xfrm>
                      <a:off x="0" y="0"/>
                      <a:ext cx="5219700" cy="2793365"/>
                    </a:xfrm>
                    <a:prstGeom prst="rect">
                      <a:avLst/>
                    </a:prstGeom>
                  </pic:spPr>
                </pic:pic>
              </a:graphicData>
            </a:graphic>
          </wp:inline>
        </w:drawing>
      </w:r>
    </w:p>
    <w:p w14:paraId="10A65EEC" w14:textId="77777777" w:rsidR="002A75B3" w:rsidRDefault="002A75B3">
      <w:pPr>
        <w:rPr>
          <w:rFonts w:eastAsiaTheme="majorEastAsia" w:cstheme="majorBidi"/>
          <w:b/>
          <w:color w:val="00204B"/>
          <w:sz w:val="26"/>
          <w:szCs w:val="32"/>
        </w:rPr>
      </w:pPr>
    </w:p>
    <w:p w14:paraId="24C9734B" w14:textId="77777777" w:rsidR="002A75B3" w:rsidRDefault="002A75B3">
      <w:pPr>
        <w:rPr>
          <w:rFonts w:eastAsiaTheme="majorEastAsia" w:cstheme="majorBidi"/>
          <w:b/>
          <w:color w:val="00204B"/>
          <w:sz w:val="26"/>
          <w:szCs w:val="32"/>
        </w:rPr>
      </w:pPr>
      <w:r>
        <w:rPr>
          <w:rFonts w:eastAsiaTheme="majorEastAsia" w:cstheme="majorBidi"/>
          <w:b/>
          <w:color w:val="00204B"/>
          <w:sz w:val="26"/>
          <w:szCs w:val="32"/>
        </w:rPr>
        <w:br w:type="page"/>
      </w:r>
    </w:p>
    <w:p w14:paraId="52E5037E" w14:textId="77777777" w:rsidR="00B63D88" w:rsidRDefault="00B63D88" w:rsidP="00B63D88">
      <w:pPr>
        <w:pStyle w:val="berschrift1"/>
      </w:pPr>
      <w:bookmarkStart w:id="9" w:name="_Toc215218599"/>
      <w:r>
        <w:lastRenderedPageBreak/>
        <w:t xml:space="preserve">WSGI-Seiten mithilfe von </w:t>
      </w:r>
      <w:proofErr w:type="spellStart"/>
      <w:r>
        <w:t>Gunicorn</w:t>
      </w:r>
      <w:proofErr w:type="spellEnd"/>
      <w:r>
        <w:t xml:space="preserve"> bereitstellen</w:t>
      </w:r>
      <w:bookmarkEnd w:id="9"/>
    </w:p>
    <w:p w14:paraId="36C3D4B6" w14:textId="77777777" w:rsidR="00B63D88" w:rsidRDefault="00B63D88" w:rsidP="00B63D88">
      <w:pPr>
        <w:pStyle w:val="Code"/>
      </w:pPr>
    </w:p>
    <w:p w14:paraId="11C41F17" w14:textId="77777777" w:rsidR="00B63D88" w:rsidRDefault="00B63D88" w:rsidP="00B63D88">
      <w:r>
        <w:t>WSGI-Seiten sind Webseiten, in denen Python-Inhalte eingebettet sind. Daher wird zum Publizieren dieser Webseiten ein Server benötigt.</w:t>
      </w:r>
    </w:p>
    <w:p w14:paraId="2BE96815" w14:textId="77777777" w:rsidR="00B63D88" w:rsidRDefault="00B63D88" w:rsidP="00B63D88"/>
    <w:p w14:paraId="344AC658" w14:textId="77777777" w:rsidR="00B63D88" w:rsidRDefault="00B63D88" w:rsidP="00B63D88">
      <w:r>
        <w:t xml:space="preserve">Die einfachste, wenn auch nicht eleganteste Möglichkeit besteht aus einem </w:t>
      </w:r>
      <w:proofErr w:type="spellStart"/>
      <w:r>
        <w:t>Gunicorn</w:t>
      </w:r>
      <w:proofErr w:type="spellEnd"/>
      <w:r>
        <w:t>-Server.</w:t>
      </w:r>
    </w:p>
    <w:p w14:paraId="33A7FA35" w14:textId="77777777" w:rsidR="00B63D88" w:rsidRDefault="00B63D88" w:rsidP="00B63D88"/>
    <w:p w14:paraId="4E368DBB" w14:textId="77777777" w:rsidR="00B63D88" w:rsidRDefault="00B63D88" w:rsidP="00B63D88">
      <w:r>
        <w:t>Es folgt eine Anleitung für die Installation unter Ubuntu 20.4.</w:t>
      </w:r>
    </w:p>
    <w:p w14:paraId="1DE82DE8" w14:textId="77777777" w:rsidR="00B63D88" w:rsidRDefault="00B63D88" w:rsidP="00B63D88"/>
    <w:p w14:paraId="6F35D121" w14:textId="77777777" w:rsidR="00B63D88" w:rsidRDefault="00B63D88" w:rsidP="00B63D88"/>
    <w:p w14:paraId="7EA4D380" w14:textId="77777777" w:rsidR="00B63D88" w:rsidRDefault="00B63D88" w:rsidP="00B63D88">
      <w:pPr>
        <w:pStyle w:val="berschrift2"/>
      </w:pPr>
      <w:bookmarkStart w:id="10" w:name="_Toc102458799"/>
      <w:bookmarkStart w:id="11" w:name="_Toc215218600"/>
      <w:r>
        <w:t>System aktualisieren und Pakete installieren</w:t>
      </w:r>
      <w:bookmarkEnd w:id="10"/>
      <w:bookmarkEnd w:id="11"/>
    </w:p>
    <w:p w14:paraId="1452C0BA" w14:textId="77777777" w:rsidR="00B63D88" w:rsidRDefault="00B63D88" w:rsidP="00B63D88">
      <w:pPr>
        <w:pStyle w:val="berschrift2"/>
      </w:pPr>
    </w:p>
    <w:p w14:paraId="45B85059" w14:textId="77777777" w:rsidR="00B63D88" w:rsidRDefault="00B63D88" w:rsidP="00B63D88">
      <w:r>
        <w:t>Erst wird das System aktualisiert, danach werden die benötigten Pakete installiert:</w:t>
      </w:r>
    </w:p>
    <w:p w14:paraId="4AEF49B0" w14:textId="77777777" w:rsidR="00B63D88" w:rsidRPr="00CD0D40" w:rsidRDefault="00B63D88" w:rsidP="00B63D88"/>
    <w:p w14:paraId="58EAB93B" w14:textId="77777777" w:rsidR="00B63D88" w:rsidRDefault="00B63D88" w:rsidP="00B63D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de-DE"/>
        </w:rPr>
      </w:pPr>
      <w:proofErr w:type="spellStart"/>
      <w:r>
        <w:rPr>
          <w:rFonts w:ascii="Courier New" w:eastAsia="Times New Roman" w:hAnsi="Courier New" w:cs="Courier New"/>
          <w:sz w:val="20"/>
          <w:szCs w:val="20"/>
          <w:lang w:eastAsia="de-DE"/>
        </w:rPr>
        <w:t>sudo</w:t>
      </w:r>
      <w:proofErr w:type="spellEnd"/>
      <w:r>
        <w:rPr>
          <w:rFonts w:ascii="Courier New" w:eastAsia="Times New Roman" w:hAnsi="Courier New" w:cs="Courier New"/>
          <w:sz w:val="20"/>
          <w:szCs w:val="20"/>
          <w:lang w:eastAsia="de-DE"/>
        </w:rPr>
        <w:t xml:space="preserve"> </w:t>
      </w:r>
      <w:proofErr w:type="spellStart"/>
      <w:r>
        <w:rPr>
          <w:rFonts w:ascii="Courier New" w:eastAsia="Times New Roman" w:hAnsi="Courier New" w:cs="Courier New"/>
          <w:sz w:val="20"/>
          <w:szCs w:val="20"/>
          <w:lang w:eastAsia="de-DE"/>
        </w:rPr>
        <w:t>apt</w:t>
      </w:r>
      <w:proofErr w:type="spellEnd"/>
      <w:r>
        <w:rPr>
          <w:rFonts w:ascii="Courier New" w:eastAsia="Times New Roman" w:hAnsi="Courier New" w:cs="Courier New"/>
          <w:sz w:val="20"/>
          <w:szCs w:val="20"/>
          <w:lang w:eastAsia="de-DE"/>
        </w:rPr>
        <w:t xml:space="preserve"> update &amp;&amp; </w:t>
      </w:r>
      <w:proofErr w:type="spellStart"/>
      <w:r>
        <w:rPr>
          <w:rFonts w:ascii="Courier New" w:eastAsia="Times New Roman" w:hAnsi="Courier New" w:cs="Courier New"/>
          <w:sz w:val="20"/>
          <w:szCs w:val="20"/>
          <w:lang w:eastAsia="de-DE"/>
        </w:rPr>
        <w:t>apt</w:t>
      </w:r>
      <w:proofErr w:type="spellEnd"/>
      <w:r>
        <w:rPr>
          <w:rFonts w:ascii="Courier New" w:eastAsia="Times New Roman" w:hAnsi="Courier New" w:cs="Courier New"/>
          <w:sz w:val="20"/>
          <w:szCs w:val="20"/>
          <w:lang w:eastAsia="de-DE"/>
        </w:rPr>
        <w:t xml:space="preserve"> -y </w:t>
      </w:r>
      <w:proofErr w:type="spellStart"/>
      <w:r>
        <w:rPr>
          <w:rFonts w:ascii="Courier New" w:eastAsia="Times New Roman" w:hAnsi="Courier New" w:cs="Courier New"/>
          <w:sz w:val="20"/>
          <w:szCs w:val="20"/>
          <w:lang w:eastAsia="de-DE"/>
        </w:rPr>
        <w:t>dist</w:t>
      </w:r>
      <w:proofErr w:type="spellEnd"/>
      <w:r>
        <w:rPr>
          <w:rFonts w:ascii="Courier New" w:eastAsia="Times New Roman" w:hAnsi="Courier New" w:cs="Courier New"/>
          <w:sz w:val="20"/>
          <w:szCs w:val="20"/>
          <w:lang w:eastAsia="de-DE"/>
        </w:rPr>
        <w:t>-upgrade</w:t>
      </w:r>
    </w:p>
    <w:p w14:paraId="3FD0F389" w14:textId="77777777" w:rsidR="00B63D88" w:rsidRPr="00CD0D40" w:rsidRDefault="00B63D88" w:rsidP="00B63D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de-DE"/>
        </w:rPr>
      </w:pPr>
      <w:proofErr w:type="spellStart"/>
      <w:r w:rsidRPr="00CD0D40">
        <w:rPr>
          <w:rFonts w:ascii="Courier New" w:eastAsia="Times New Roman" w:hAnsi="Courier New" w:cs="Courier New"/>
          <w:sz w:val="20"/>
          <w:szCs w:val="20"/>
          <w:lang w:eastAsia="de-DE"/>
        </w:rPr>
        <w:t>sudo</w:t>
      </w:r>
      <w:proofErr w:type="spellEnd"/>
      <w:r w:rsidRPr="00CD0D40">
        <w:rPr>
          <w:rFonts w:ascii="Courier New" w:eastAsia="Times New Roman" w:hAnsi="Courier New" w:cs="Courier New"/>
          <w:sz w:val="20"/>
          <w:szCs w:val="20"/>
          <w:lang w:eastAsia="de-DE"/>
        </w:rPr>
        <w:t xml:space="preserve"> </w:t>
      </w:r>
      <w:proofErr w:type="spellStart"/>
      <w:r w:rsidRPr="00CD0D40">
        <w:rPr>
          <w:rFonts w:ascii="Courier New" w:eastAsia="Times New Roman" w:hAnsi="Courier New" w:cs="Courier New"/>
          <w:sz w:val="20"/>
          <w:szCs w:val="20"/>
          <w:lang w:eastAsia="de-DE"/>
        </w:rPr>
        <w:t>apt</w:t>
      </w:r>
      <w:proofErr w:type="spellEnd"/>
      <w:r w:rsidRPr="00CD0D40">
        <w:rPr>
          <w:rFonts w:ascii="Courier New" w:eastAsia="Times New Roman" w:hAnsi="Courier New" w:cs="Courier New"/>
          <w:sz w:val="20"/>
          <w:szCs w:val="20"/>
          <w:lang w:eastAsia="de-DE"/>
        </w:rPr>
        <w:t xml:space="preserve"> </w:t>
      </w:r>
      <w:proofErr w:type="spellStart"/>
      <w:r w:rsidRPr="00CD0D40">
        <w:rPr>
          <w:rFonts w:ascii="Courier New" w:eastAsia="Times New Roman" w:hAnsi="Courier New" w:cs="Courier New"/>
          <w:sz w:val="20"/>
          <w:szCs w:val="20"/>
          <w:lang w:eastAsia="de-DE"/>
        </w:rPr>
        <w:t>install</w:t>
      </w:r>
      <w:proofErr w:type="spellEnd"/>
      <w:r w:rsidRPr="00CD0D40">
        <w:rPr>
          <w:rFonts w:ascii="Courier New" w:eastAsia="Times New Roman" w:hAnsi="Courier New" w:cs="Courier New"/>
          <w:sz w:val="20"/>
          <w:szCs w:val="20"/>
          <w:lang w:eastAsia="de-DE"/>
        </w:rPr>
        <w:t xml:space="preserve"> -y </w:t>
      </w:r>
      <w:proofErr w:type="spellStart"/>
      <w:r w:rsidRPr="00CD0D40">
        <w:rPr>
          <w:rFonts w:ascii="Courier New" w:eastAsia="Times New Roman" w:hAnsi="Courier New" w:cs="Courier New"/>
          <w:sz w:val="20"/>
          <w:szCs w:val="20"/>
          <w:lang w:eastAsia="de-DE"/>
        </w:rPr>
        <w:t>gunicorn</w:t>
      </w:r>
      <w:proofErr w:type="spellEnd"/>
      <w:r w:rsidRPr="00CD0D40">
        <w:rPr>
          <w:rFonts w:ascii="Courier New" w:eastAsia="Times New Roman" w:hAnsi="Courier New" w:cs="Courier New"/>
          <w:sz w:val="20"/>
          <w:szCs w:val="20"/>
          <w:lang w:eastAsia="de-DE"/>
        </w:rPr>
        <w:t xml:space="preserve"> python3-pip</w:t>
      </w:r>
    </w:p>
    <w:p w14:paraId="4E1BA636" w14:textId="77777777" w:rsidR="00B63D88" w:rsidRPr="00CD0D40" w:rsidRDefault="00B63D88" w:rsidP="00B63D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de-DE"/>
        </w:rPr>
      </w:pPr>
    </w:p>
    <w:p w14:paraId="15C43E7C" w14:textId="77777777" w:rsidR="00B63D88" w:rsidRPr="00CD0D40" w:rsidRDefault="00B63D88" w:rsidP="00B63D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de-DE"/>
        </w:rPr>
      </w:pPr>
      <w:proofErr w:type="spellStart"/>
      <w:r w:rsidRPr="00CD0D40">
        <w:rPr>
          <w:rFonts w:ascii="Courier New" w:eastAsia="Times New Roman" w:hAnsi="Courier New" w:cs="Courier New"/>
          <w:sz w:val="20"/>
          <w:szCs w:val="20"/>
          <w:lang w:eastAsia="de-DE"/>
        </w:rPr>
        <w:t>pip</w:t>
      </w:r>
      <w:proofErr w:type="spellEnd"/>
      <w:r w:rsidRPr="00CD0D40">
        <w:rPr>
          <w:rFonts w:ascii="Courier New" w:eastAsia="Times New Roman" w:hAnsi="Courier New" w:cs="Courier New"/>
          <w:sz w:val="20"/>
          <w:szCs w:val="20"/>
          <w:lang w:eastAsia="de-DE"/>
        </w:rPr>
        <w:t xml:space="preserve"> </w:t>
      </w:r>
      <w:proofErr w:type="spellStart"/>
      <w:r w:rsidRPr="00CD0D40">
        <w:rPr>
          <w:rFonts w:ascii="Courier New" w:eastAsia="Times New Roman" w:hAnsi="Courier New" w:cs="Courier New"/>
          <w:sz w:val="20"/>
          <w:szCs w:val="20"/>
          <w:lang w:eastAsia="de-DE"/>
        </w:rPr>
        <w:t>install</w:t>
      </w:r>
      <w:proofErr w:type="spellEnd"/>
      <w:r w:rsidRPr="00CD0D40">
        <w:rPr>
          <w:rFonts w:ascii="Courier New" w:eastAsia="Times New Roman" w:hAnsi="Courier New" w:cs="Courier New"/>
          <w:sz w:val="20"/>
          <w:szCs w:val="20"/>
          <w:lang w:eastAsia="de-DE"/>
        </w:rPr>
        <w:t xml:space="preserve"> </w:t>
      </w:r>
      <w:proofErr w:type="spellStart"/>
      <w:r w:rsidRPr="00CD0D40">
        <w:rPr>
          <w:rFonts w:ascii="Courier New" w:eastAsia="Times New Roman" w:hAnsi="Courier New" w:cs="Courier New"/>
          <w:sz w:val="20"/>
          <w:szCs w:val="20"/>
          <w:lang w:eastAsia="de-DE"/>
        </w:rPr>
        <w:t>flask</w:t>
      </w:r>
      <w:proofErr w:type="spellEnd"/>
    </w:p>
    <w:p w14:paraId="249DDEDC" w14:textId="77777777" w:rsidR="00B63D88" w:rsidRDefault="00B63D88" w:rsidP="00B63D88">
      <w:pPr>
        <w:pStyle w:val="berschrift2"/>
      </w:pPr>
    </w:p>
    <w:p w14:paraId="577B6028" w14:textId="77777777" w:rsidR="00B63D88" w:rsidRDefault="00B63D88" w:rsidP="00B63D88">
      <w:r>
        <w:t>Das wars! Mehr ist erstmal nicht nötig.</w:t>
      </w:r>
    </w:p>
    <w:p w14:paraId="3324CE40" w14:textId="77777777" w:rsidR="00B63D88" w:rsidRDefault="00B63D88" w:rsidP="00B63D88"/>
    <w:p w14:paraId="2609406C" w14:textId="77777777" w:rsidR="00B63D88" w:rsidRDefault="00B63D88" w:rsidP="00B63D88"/>
    <w:p w14:paraId="4BF93A89" w14:textId="77777777" w:rsidR="00B63D88" w:rsidRDefault="00B63D88" w:rsidP="00B63D88">
      <w:pPr>
        <w:pStyle w:val="berschrift2"/>
      </w:pPr>
      <w:bookmarkStart w:id="12" w:name="_Toc102458800"/>
      <w:bookmarkStart w:id="13" w:name="_Toc215218601"/>
      <w:r>
        <w:t>Der Start der Anwendung</w:t>
      </w:r>
      <w:bookmarkEnd w:id="12"/>
      <w:bookmarkEnd w:id="13"/>
    </w:p>
    <w:p w14:paraId="334788AA" w14:textId="77777777" w:rsidR="00B63D88" w:rsidRDefault="00B63D88" w:rsidP="00B63D88"/>
    <w:p w14:paraId="5A52B500" w14:textId="77777777" w:rsidR="00B63D88" w:rsidRDefault="00B63D88" w:rsidP="00B63D88">
      <w:r>
        <w:t>Die allgemeine Syntax lautet:</w:t>
      </w:r>
    </w:p>
    <w:p w14:paraId="31F6B9A3" w14:textId="77777777" w:rsidR="00B63D88" w:rsidRDefault="00B63D88" w:rsidP="00B63D88"/>
    <w:p w14:paraId="613C669F" w14:textId="77777777" w:rsidR="00B63D88" w:rsidRDefault="00B63D88" w:rsidP="00B63D88">
      <w:pPr>
        <w:pStyle w:val="HTMLVorformatiert"/>
      </w:pPr>
      <w:proofErr w:type="spellStart"/>
      <w:r>
        <w:rPr>
          <w:rStyle w:val="HTMLCode"/>
        </w:rPr>
        <w:t>gunicorn</w:t>
      </w:r>
      <w:proofErr w:type="spellEnd"/>
      <w:r>
        <w:rPr>
          <w:rStyle w:val="HTMLCode"/>
        </w:rPr>
        <w:t xml:space="preserve"> </w:t>
      </w:r>
      <w:proofErr w:type="spellStart"/>
      <w:r>
        <w:rPr>
          <w:rStyle w:val="HTMLCode"/>
        </w:rPr>
        <w:t>dateiname</w:t>
      </w:r>
      <w:proofErr w:type="spellEnd"/>
      <w:r>
        <w:rPr>
          <w:rStyle w:val="HTMLCode"/>
        </w:rPr>
        <w:t>(ohne.py</w:t>
      </w:r>
      <w:proofErr w:type="gramStart"/>
      <w:r>
        <w:rPr>
          <w:rStyle w:val="HTMLCode"/>
        </w:rPr>
        <w:t>):</w:t>
      </w:r>
      <w:proofErr w:type="spellStart"/>
      <w:r>
        <w:rPr>
          <w:rStyle w:val="HTMLCode"/>
        </w:rPr>
        <w:t>appname</w:t>
      </w:r>
      <w:proofErr w:type="spellEnd"/>
      <w:proofErr w:type="gramEnd"/>
      <w:r>
        <w:rPr>
          <w:rStyle w:val="HTMLCode"/>
        </w:rPr>
        <w:t xml:space="preserve"> -w (Anzahl der </w:t>
      </w:r>
      <w:proofErr w:type="spellStart"/>
      <w:r>
        <w:rPr>
          <w:rStyle w:val="HTMLCode"/>
        </w:rPr>
        <w:t>Worker</w:t>
      </w:r>
      <w:proofErr w:type="spellEnd"/>
      <w:r>
        <w:rPr>
          <w:rStyle w:val="HTMLCode"/>
        </w:rPr>
        <w:t>) -b (</w:t>
      </w:r>
      <w:proofErr w:type="spellStart"/>
      <w:proofErr w:type="gramStart"/>
      <w:r>
        <w:rPr>
          <w:rStyle w:val="HTMLCode"/>
        </w:rPr>
        <w:t>ip:port</w:t>
      </w:r>
      <w:proofErr w:type="spellEnd"/>
      <w:proofErr w:type="gramEnd"/>
      <w:r>
        <w:rPr>
          <w:rStyle w:val="HTMLCode"/>
        </w:rPr>
        <w:t>)</w:t>
      </w:r>
    </w:p>
    <w:p w14:paraId="6539DBBE" w14:textId="77777777" w:rsidR="00B63D88" w:rsidRDefault="00B63D88" w:rsidP="00B63D88"/>
    <w:p w14:paraId="77AFFD22" w14:textId="77777777" w:rsidR="00B63D88" w:rsidRDefault="00B63D88" w:rsidP="00B63D88"/>
    <w:p w14:paraId="358EFDE2" w14:textId="77777777" w:rsidR="00B63D88" w:rsidRDefault="00B63D88" w:rsidP="00B63D88">
      <w:r>
        <w:t>Nehmen wir das folgende Beispiel:</w:t>
      </w:r>
    </w:p>
    <w:p w14:paraId="49AE9CBF" w14:textId="77777777" w:rsidR="00B63D88" w:rsidRDefault="00B63D88" w:rsidP="00B63D88"/>
    <w:p w14:paraId="4AC01677" w14:textId="77777777" w:rsidR="00B63D88" w:rsidRDefault="00B63D88" w:rsidP="00B63D88">
      <w:r>
        <w:br w:type="page"/>
      </w:r>
    </w:p>
    <w:p w14:paraId="462AAD38" w14:textId="77777777" w:rsidR="00B63D88" w:rsidRDefault="00B63D88" w:rsidP="00B63D88">
      <w:r>
        <w:lastRenderedPageBreak/>
        <w:t>Zuerst ein kleiner Test</w:t>
      </w:r>
    </w:p>
    <w:p w14:paraId="6E441CF3" w14:textId="77777777" w:rsidR="00B63D88" w:rsidRDefault="00B63D88" w:rsidP="00B63D88"/>
    <w:p w14:paraId="46178DCA" w14:textId="77777777" w:rsidR="00B63D88" w:rsidRDefault="00B63D88" w:rsidP="00B63D88"/>
    <w:p w14:paraId="10A74D6F" w14:textId="77777777" w:rsidR="00B63D88" w:rsidRDefault="00B63D88" w:rsidP="00B63D88">
      <w:r>
        <w:rPr>
          <w:noProof/>
        </w:rPr>
        <w:drawing>
          <wp:inline distT="0" distB="0" distL="0" distR="0" wp14:anchorId="7834A1C4" wp14:editId="162EE77F">
            <wp:extent cx="4257675" cy="1704975"/>
            <wp:effectExtent l="0" t="0" r="9525" b="9525"/>
            <wp:docPr id="25" name="Grafik 25"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Grafik 25" descr="Ein Bild, das Text enthält.&#10;&#10;Automatisch generierte Beschreibu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257675" cy="1704975"/>
                    </a:xfrm>
                    <a:prstGeom prst="rect">
                      <a:avLst/>
                    </a:prstGeom>
                    <a:noFill/>
                    <a:ln>
                      <a:noFill/>
                    </a:ln>
                  </pic:spPr>
                </pic:pic>
              </a:graphicData>
            </a:graphic>
          </wp:inline>
        </w:drawing>
      </w:r>
    </w:p>
    <w:p w14:paraId="7D526700" w14:textId="77777777" w:rsidR="00B63D88" w:rsidRDefault="00B63D88" w:rsidP="00B63D88">
      <w:pPr>
        <w:rPr>
          <w:rFonts w:eastAsiaTheme="majorEastAsia" w:cstheme="majorBidi"/>
          <w:color w:val="2E74B5" w:themeColor="accent1" w:themeShade="BF"/>
          <w:sz w:val="24"/>
          <w:szCs w:val="26"/>
        </w:rPr>
      </w:pPr>
    </w:p>
    <w:p w14:paraId="5D46565F" w14:textId="77777777" w:rsidR="00B63D88" w:rsidRDefault="00B63D88" w:rsidP="00B63D88"/>
    <w:p w14:paraId="6E6C5F96" w14:textId="77777777" w:rsidR="00B63D88" w:rsidRDefault="00B63D88" w:rsidP="00B63D88">
      <w:r>
        <w:rPr>
          <w:noProof/>
        </w:rPr>
        <w:drawing>
          <wp:inline distT="0" distB="0" distL="0" distR="0" wp14:anchorId="2073C064" wp14:editId="13A87A39">
            <wp:extent cx="5219700" cy="962025"/>
            <wp:effectExtent l="0" t="0" r="0" b="9525"/>
            <wp:docPr id="26" name="Grafik 26"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Grafik 26" descr="Ein Bild, das Text enthält.&#10;&#10;Automatisch generierte Beschreibu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219700" cy="962025"/>
                    </a:xfrm>
                    <a:prstGeom prst="rect">
                      <a:avLst/>
                    </a:prstGeom>
                    <a:noFill/>
                    <a:ln>
                      <a:noFill/>
                    </a:ln>
                  </pic:spPr>
                </pic:pic>
              </a:graphicData>
            </a:graphic>
          </wp:inline>
        </w:drawing>
      </w:r>
    </w:p>
    <w:p w14:paraId="4E9BFEF8" w14:textId="77777777" w:rsidR="00B63D88" w:rsidRDefault="00B63D88" w:rsidP="00B63D88"/>
    <w:p w14:paraId="51914523" w14:textId="77777777" w:rsidR="00B63D88" w:rsidRDefault="00B63D88" w:rsidP="00B63D88">
      <w:pPr>
        <w:pStyle w:val="HTMLVorformatiert"/>
      </w:pPr>
      <w:proofErr w:type="spellStart"/>
      <w:r>
        <w:rPr>
          <w:rStyle w:val="HTMLCode"/>
        </w:rPr>
        <w:t>gunicorn</w:t>
      </w:r>
      <w:proofErr w:type="spellEnd"/>
      <w:r>
        <w:rPr>
          <w:rStyle w:val="HTMLCode"/>
        </w:rPr>
        <w:t xml:space="preserve"> </w:t>
      </w:r>
      <w:proofErr w:type="spellStart"/>
      <w:r>
        <w:rPr>
          <w:rStyle w:val="HTMLCode"/>
        </w:rPr>
        <w:t>app:app</w:t>
      </w:r>
      <w:proofErr w:type="spellEnd"/>
    </w:p>
    <w:p w14:paraId="4D162FC6" w14:textId="77777777" w:rsidR="00B63D88" w:rsidRDefault="00B63D88" w:rsidP="00B63D88"/>
    <w:p w14:paraId="67339386" w14:textId="77777777" w:rsidR="00B63D88" w:rsidRDefault="00B63D88" w:rsidP="00B63D88">
      <w:r>
        <w:t xml:space="preserve">In der Ausgabe wird direkt die </w:t>
      </w:r>
      <w:r w:rsidRPr="00936B00">
        <w:rPr>
          <w:b/>
          <w:bCs/>
        </w:rPr>
        <w:t>lokale IP</w:t>
      </w:r>
      <w:r>
        <w:t xml:space="preserve"> und der </w:t>
      </w:r>
      <w:r w:rsidRPr="00936B00">
        <w:rPr>
          <w:b/>
          <w:bCs/>
        </w:rPr>
        <w:t>Port</w:t>
      </w:r>
      <w:r>
        <w:t xml:space="preserve"> ausgegeben. </w:t>
      </w:r>
    </w:p>
    <w:p w14:paraId="40AF584B" w14:textId="77777777" w:rsidR="00B63D88" w:rsidRDefault="00B63D88" w:rsidP="00B63D88">
      <w:r>
        <w:t>Auf einem Linux-System mit grafischer Oberfläche kann dort direkt ein Internetbrowser gestartet werden. Ist die Ausgabe wie erwartet, ist die Mission erfüllt und der Server kann produktiv gestartet werden.</w:t>
      </w:r>
    </w:p>
    <w:p w14:paraId="21DAFC35" w14:textId="77777777" w:rsidR="00B63D88" w:rsidRDefault="00B63D88" w:rsidP="00B63D88"/>
    <w:p w14:paraId="690A3141" w14:textId="77777777" w:rsidR="00B63D88" w:rsidRDefault="00B63D88" w:rsidP="00B63D88">
      <w:r>
        <w:t xml:space="preserve">Ein kleines bisschen komplizierter wird es, wenn es sich bei dem Linux-System um ein Server Betriebssystem handelt. Dann muss die Webseite von extern über die </w:t>
      </w:r>
      <w:r w:rsidRPr="00936B00">
        <w:rPr>
          <w:b/>
          <w:bCs/>
        </w:rPr>
        <w:t>externe IP</w:t>
      </w:r>
      <w:r>
        <w:t xml:space="preserve"> und den dazugehörigen</w:t>
      </w:r>
      <w:r w:rsidRPr="00936B00">
        <w:rPr>
          <w:b/>
          <w:bCs/>
        </w:rPr>
        <w:t xml:space="preserve"> Port</w:t>
      </w:r>
      <w:r>
        <w:t xml:space="preserve"> aufgerufen werden. </w:t>
      </w:r>
    </w:p>
    <w:p w14:paraId="471066B3" w14:textId="77777777" w:rsidR="00B63D88" w:rsidRDefault="00B63D88" w:rsidP="00B63D88">
      <w:r>
        <w:t xml:space="preserve">Unter Umständen ist noch eine Anpassung der Firewall notwendig. </w:t>
      </w:r>
    </w:p>
    <w:p w14:paraId="5B40C3EE" w14:textId="77777777" w:rsidR="00B63D88" w:rsidRDefault="00B63D88" w:rsidP="00B63D88">
      <w:r>
        <w:t xml:space="preserve">Aber das wird für Sie natürlich kein Problem sein, da Sie ja schon den Kurs HWBS 3 genossen haben.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9"/>
          </mc:Choice>
          <mc:Fallback>
            <w:t>😉</w:t>
          </mc:Fallback>
        </mc:AlternateContent>
      </w:r>
    </w:p>
    <w:p w14:paraId="5EA978AC" w14:textId="77777777" w:rsidR="00B63D88" w:rsidRDefault="00B63D88" w:rsidP="00B63D88"/>
    <w:p w14:paraId="268737F3" w14:textId="77777777" w:rsidR="00B63D88" w:rsidRDefault="00B63D88" w:rsidP="00B63D88">
      <w:r>
        <w:t>In dieser Form handelt es sich erst mal nur um einen Test. Ist dieser erfolgreich, kann der Server abgebrochen werden.</w:t>
      </w:r>
      <w:r>
        <w:br w:type="page"/>
      </w:r>
    </w:p>
    <w:p w14:paraId="2C7A3A79" w14:textId="77777777" w:rsidR="00B63D88" w:rsidRDefault="00B63D88" w:rsidP="00B63D88">
      <w:r>
        <w:lastRenderedPageBreak/>
        <w:t xml:space="preserve">Jetzt benötigen wir einen Server der produktiv eingesetzt werden kann. </w:t>
      </w:r>
    </w:p>
    <w:p w14:paraId="6821FB96" w14:textId="77777777" w:rsidR="00B63D88" w:rsidRDefault="00B63D88" w:rsidP="00B63D88"/>
    <w:p w14:paraId="7ABD9C34" w14:textId="77777777" w:rsidR="00B63D88" w:rsidRDefault="00B63D88" w:rsidP="00B63D88">
      <w:r>
        <w:t xml:space="preserve">Bei den eben erwähnten </w:t>
      </w:r>
      <w:proofErr w:type="spellStart"/>
      <w:r>
        <w:t>Workern</w:t>
      </w:r>
      <w:proofErr w:type="spellEnd"/>
      <w:r>
        <w:t xml:space="preserve"> handelt es sich um eine Anzahl an Prozesse, die darauf warten die Webanwendung auszuliefern. </w:t>
      </w:r>
    </w:p>
    <w:p w14:paraId="571E7A9D" w14:textId="77777777" w:rsidR="00B63D88" w:rsidRDefault="00B63D88" w:rsidP="00B63D88"/>
    <w:p w14:paraId="4752BF76" w14:textId="77777777" w:rsidR="00B63D88" w:rsidRDefault="00B63D88" w:rsidP="00B63D88">
      <w:r>
        <w:t xml:space="preserve">Das beschleunigt die gefühlte Reaktion des Servers. Außerdem ist es Sinnvoll, dass der </w:t>
      </w:r>
      <w:proofErr w:type="spellStart"/>
      <w:r>
        <w:t>Gunicorn</w:t>
      </w:r>
      <w:proofErr w:type="spellEnd"/>
      <w:r>
        <w:t>-Server als Dienst ausgeführt wird, damit er auch bei Abbruch der Serververbindung weiterhin erreichbar bleibt.</w:t>
      </w:r>
    </w:p>
    <w:p w14:paraId="4C87F752" w14:textId="77777777" w:rsidR="00B63D88" w:rsidRDefault="00B63D88" w:rsidP="00B63D88"/>
    <w:p w14:paraId="1727DC62" w14:textId="77777777" w:rsidR="00B63D88" w:rsidRDefault="00B63D88" w:rsidP="00B63D88">
      <w:r>
        <w:t>Für die externe Erreichbarkeit bringen wir als erstes die IP des Systems in Erfahrung:</w:t>
      </w:r>
    </w:p>
    <w:p w14:paraId="6F3E5C0A" w14:textId="77777777" w:rsidR="00B63D88" w:rsidRDefault="00B63D88" w:rsidP="00B63D88"/>
    <w:p w14:paraId="465DCD90" w14:textId="77777777" w:rsidR="00B63D88" w:rsidRDefault="00B63D88" w:rsidP="00B63D88">
      <w:r>
        <w:rPr>
          <w:noProof/>
        </w:rPr>
        <w:drawing>
          <wp:inline distT="0" distB="0" distL="0" distR="0" wp14:anchorId="41659188" wp14:editId="708CEA6A">
            <wp:extent cx="5219700" cy="1847215"/>
            <wp:effectExtent l="0" t="0" r="0" b="635"/>
            <wp:docPr id="33" name="Grafik 33"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Grafik 33" descr="Ein Bild, das Text enthält.&#10;&#10;Automatisch generierte Beschreibun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219700" cy="1847215"/>
                    </a:xfrm>
                    <a:prstGeom prst="rect">
                      <a:avLst/>
                    </a:prstGeom>
                    <a:noFill/>
                    <a:ln>
                      <a:noFill/>
                    </a:ln>
                  </pic:spPr>
                </pic:pic>
              </a:graphicData>
            </a:graphic>
          </wp:inline>
        </w:drawing>
      </w:r>
    </w:p>
    <w:p w14:paraId="17A3F6BD" w14:textId="77777777" w:rsidR="00B63D88" w:rsidRDefault="00B63D88" w:rsidP="00B63D88">
      <w:pPr>
        <w:rPr>
          <w:rFonts w:eastAsiaTheme="majorEastAsia" w:cstheme="majorBidi"/>
          <w:color w:val="2E74B5" w:themeColor="accent1" w:themeShade="BF"/>
          <w:sz w:val="24"/>
          <w:szCs w:val="26"/>
        </w:rPr>
      </w:pPr>
    </w:p>
    <w:p w14:paraId="083D79F2" w14:textId="77777777" w:rsidR="00B63D88" w:rsidRDefault="00B63D88" w:rsidP="00B63D88">
      <w:pPr>
        <w:pStyle w:val="berschrift2"/>
      </w:pPr>
    </w:p>
    <w:p w14:paraId="397BDEC1" w14:textId="77777777" w:rsidR="00B63D88" w:rsidRDefault="00B63D88" w:rsidP="00B63D88">
      <w:r>
        <w:t xml:space="preserve">Jetzt starten wir den Server mit 20 </w:t>
      </w:r>
      <w:proofErr w:type="spellStart"/>
      <w:r>
        <w:t>Workern</w:t>
      </w:r>
      <w:proofErr w:type="spellEnd"/>
      <w:r>
        <w:t xml:space="preserve"> (lokal kann die Anzahl der </w:t>
      </w:r>
      <w:proofErr w:type="spellStart"/>
      <w:r>
        <w:t>Worker</w:t>
      </w:r>
      <w:proofErr w:type="spellEnd"/>
      <w:r>
        <w:t xml:space="preserve"> reduziert oder erhöht werden, je nachdem, wieviel gleichzeitige Zugriffe zu erwarten sind). </w:t>
      </w:r>
    </w:p>
    <w:p w14:paraId="601D6189" w14:textId="77777777" w:rsidR="00B63D88" w:rsidRDefault="00B63D88" w:rsidP="00B63D88"/>
    <w:p w14:paraId="6233B349" w14:textId="77777777" w:rsidR="00B63D88" w:rsidRPr="00CD0D40" w:rsidRDefault="00B63D88" w:rsidP="00B63D88">
      <w:r>
        <w:t>Der Start erfolgt als Dienst:</w:t>
      </w:r>
    </w:p>
    <w:p w14:paraId="7471F4A6" w14:textId="77777777" w:rsidR="00B63D88" w:rsidRDefault="00B63D88" w:rsidP="00B63D88">
      <w:pPr>
        <w:rPr>
          <w:rFonts w:eastAsiaTheme="majorEastAsia" w:cstheme="majorBidi"/>
          <w:b/>
          <w:color w:val="00204B"/>
          <w:sz w:val="26"/>
          <w:szCs w:val="32"/>
        </w:rPr>
      </w:pPr>
    </w:p>
    <w:p w14:paraId="52C36B2E" w14:textId="77777777" w:rsidR="00B63D88" w:rsidRDefault="00B63D88" w:rsidP="00B63D88">
      <w:pPr>
        <w:pStyle w:val="HTMLVorformatiert"/>
      </w:pPr>
      <w:proofErr w:type="spellStart"/>
      <w:r>
        <w:rPr>
          <w:rStyle w:val="HTMLCode"/>
        </w:rPr>
        <w:t>gunicorn</w:t>
      </w:r>
      <w:proofErr w:type="spellEnd"/>
      <w:r>
        <w:rPr>
          <w:rStyle w:val="HTMLCode"/>
        </w:rPr>
        <w:t xml:space="preserve"> </w:t>
      </w:r>
      <w:proofErr w:type="spellStart"/>
      <w:r>
        <w:rPr>
          <w:rStyle w:val="HTMLCode"/>
        </w:rPr>
        <w:t>app:app</w:t>
      </w:r>
      <w:proofErr w:type="spellEnd"/>
      <w:r>
        <w:rPr>
          <w:rStyle w:val="HTMLCode"/>
        </w:rPr>
        <w:t xml:space="preserve"> -w 20 -b 192.168.0.89:8000 -D</w:t>
      </w:r>
    </w:p>
    <w:p w14:paraId="74CFF6D4" w14:textId="77777777" w:rsidR="00BD7976" w:rsidRDefault="00BD7976" w:rsidP="00B63D88"/>
    <w:p w14:paraId="2DF3ACB0" w14:textId="08A9CAA6" w:rsidR="00B63D88" w:rsidRDefault="00B63D88" w:rsidP="00B63D88">
      <w:r>
        <w:br w:type="page"/>
      </w:r>
    </w:p>
    <w:p w14:paraId="65A2F95F" w14:textId="0E1F10BF" w:rsidR="00BD7976" w:rsidRDefault="00D31E7A" w:rsidP="00D31E7A">
      <w:pPr>
        <w:pStyle w:val="berschrift1"/>
      </w:pPr>
      <w:bookmarkStart w:id="14" w:name="_Toc215218602"/>
      <w:r>
        <w:lastRenderedPageBreak/>
        <w:t>Einen Apache WSGI-Server erstellen</w:t>
      </w:r>
      <w:bookmarkEnd w:id="14"/>
    </w:p>
    <w:p w14:paraId="58D23512" w14:textId="134ACA89" w:rsidR="00D31E7A" w:rsidRDefault="00D31E7A" w:rsidP="00D31E7A"/>
    <w:p w14:paraId="3408262F" w14:textId="77777777" w:rsidR="007E026F" w:rsidRDefault="007E026F">
      <w:r>
        <w:t>Für „größere Projekte“ leistet ein Apache-WSGI-Server gute Dienste.</w:t>
      </w:r>
    </w:p>
    <w:p w14:paraId="1A48D420" w14:textId="77777777" w:rsidR="007E026F" w:rsidRDefault="007E026F"/>
    <w:p w14:paraId="408BA6CC" w14:textId="77777777" w:rsidR="007E026F" w:rsidRDefault="007E026F"/>
    <w:p w14:paraId="0FC3859D" w14:textId="77777777" w:rsidR="007E026F" w:rsidRDefault="007E026F" w:rsidP="007E026F">
      <w:pPr>
        <w:pStyle w:val="berschrift2"/>
      </w:pPr>
      <w:bookmarkStart w:id="15" w:name="_Toc215218603"/>
      <w:r>
        <w:t>System aktualisieren und Pakete installieren</w:t>
      </w:r>
      <w:bookmarkEnd w:id="15"/>
    </w:p>
    <w:p w14:paraId="3C407489" w14:textId="77777777" w:rsidR="007E026F" w:rsidRDefault="007E026F"/>
    <w:p w14:paraId="43CD9A0D" w14:textId="488AB9A6" w:rsidR="007E026F" w:rsidRDefault="007E026F">
      <w:r>
        <w:t>Wie immer wird vor einer Installation ein Update durchgeführt:</w:t>
      </w:r>
    </w:p>
    <w:p w14:paraId="0D8E9BA3" w14:textId="77777777" w:rsidR="007E026F" w:rsidRDefault="007E026F"/>
    <w:p w14:paraId="291C8386" w14:textId="77777777" w:rsidR="007E026F" w:rsidRDefault="007E026F" w:rsidP="007E026F">
      <w:pPr>
        <w:pStyle w:val="HTMLVorformatiert"/>
      </w:pPr>
      <w:proofErr w:type="spellStart"/>
      <w:r>
        <w:rPr>
          <w:rStyle w:val="HTMLCode"/>
        </w:rPr>
        <w:t>apt</w:t>
      </w:r>
      <w:proofErr w:type="spellEnd"/>
      <w:r>
        <w:rPr>
          <w:rStyle w:val="HTMLCode"/>
        </w:rPr>
        <w:t xml:space="preserve"> update &amp;&amp; </w:t>
      </w:r>
      <w:proofErr w:type="spellStart"/>
      <w:r>
        <w:rPr>
          <w:rStyle w:val="HTMLCode"/>
        </w:rPr>
        <w:t>apt</w:t>
      </w:r>
      <w:proofErr w:type="spellEnd"/>
      <w:r>
        <w:rPr>
          <w:rStyle w:val="HTMLCode"/>
        </w:rPr>
        <w:t xml:space="preserve"> -y </w:t>
      </w:r>
      <w:proofErr w:type="spellStart"/>
      <w:r>
        <w:rPr>
          <w:rStyle w:val="HTMLCode"/>
        </w:rPr>
        <w:t>dist</w:t>
      </w:r>
      <w:proofErr w:type="spellEnd"/>
      <w:r>
        <w:rPr>
          <w:rStyle w:val="HTMLCode"/>
        </w:rPr>
        <w:t>-upgrade</w:t>
      </w:r>
    </w:p>
    <w:p w14:paraId="3BD494FD" w14:textId="77777777" w:rsidR="007E026F" w:rsidRDefault="007E026F"/>
    <w:p w14:paraId="160DD8A6" w14:textId="77777777" w:rsidR="007E026F" w:rsidRDefault="007E026F">
      <w:r>
        <w:t>Jetzt werden die benötigten Pakete installiert:</w:t>
      </w:r>
      <w:r>
        <w:br/>
      </w:r>
    </w:p>
    <w:p w14:paraId="7F484ECA" w14:textId="77777777" w:rsidR="007E026F" w:rsidRDefault="007E026F" w:rsidP="007E026F">
      <w:pPr>
        <w:pStyle w:val="HTMLVorformatiert"/>
      </w:pPr>
      <w:proofErr w:type="spellStart"/>
      <w:r>
        <w:rPr>
          <w:rStyle w:val="HTMLCode"/>
        </w:rPr>
        <w:t>apt</w:t>
      </w:r>
      <w:proofErr w:type="spellEnd"/>
      <w:r>
        <w:rPr>
          <w:rStyle w:val="HTMLCode"/>
        </w:rPr>
        <w:t xml:space="preserve"> -y </w:t>
      </w:r>
      <w:proofErr w:type="spellStart"/>
      <w:r>
        <w:rPr>
          <w:rStyle w:val="HTMLCode"/>
        </w:rPr>
        <w:t>install</w:t>
      </w:r>
      <w:proofErr w:type="spellEnd"/>
      <w:r>
        <w:rPr>
          <w:rStyle w:val="HTMLCode"/>
        </w:rPr>
        <w:t xml:space="preserve"> python3 libexpat1 python3-flask apache2 apache2-utils </w:t>
      </w:r>
      <w:proofErr w:type="spellStart"/>
      <w:r>
        <w:rPr>
          <w:rStyle w:val="HTMLCode"/>
        </w:rPr>
        <w:t>ssl-cert</w:t>
      </w:r>
      <w:proofErr w:type="spellEnd"/>
      <w:r>
        <w:rPr>
          <w:rStyle w:val="HTMLCode"/>
        </w:rPr>
        <w:t xml:space="preserve"> libapache2-mod-wsgi-py3</w:t>
      </w:r>
    </w:p>
    <w:p w14:paraId="480562EB" w14:textId="1403A089" w:rsidR="007E026F" w:rsidRDefault="007E026F" w:rsidP="007E026F">
      <w:pPr>
        <w:pStyle w:val="HTMLVorformatiert"/>
      </w:pPr>
    </w:p>
    <w:p w14:paraId="6E2C098E" w14:textId="22FEA803" w:rsidR="007E026F" w:rsidRDefault="007E026F"/>
    <w:p w14:paraId="1E803AAB" w14:textId="77777777" w:rsidR="00A54D57" w:rsidRDefault="00A54D57"/>
    <w:p w14:paraId="6D4124A5" w14:textId="77777777" w:rsidR="007E026F" w:rsidRDefault="007E026F" w:rsidP="007E026F">
      <w:pPr>
        <w:pStyle w:val="berschrift2"/>
      </w:pPr>
      <w:bookmarkStart w:id="16" w:name="_Toc215218604"/>
      <w:r>
        <w:t>Testskript erstellen</w:t>
      </w:r>
      <w:bookmarkEnd w:id="16"/>
    </w:p>
    <w:p w14:paraId="4B8CA517" w14:textId="77777777" w:rsidR="007E026F" w:rsidRDefault="007E026F" w:rsidP="007E026F">
      <w:pPr>
        <w:pStyle w:val="berschrift2"/>
      </w:pPr>
    </w:p>
    <w:p w14:paraId="2B6C9C9F" w14:textId="77777777" w:rsidR="00A54D57" w:rsidRDefault="00A54D57" w:rsidP="007E026F">
      <w:r>
        <w:t>Dazu erstellen wir unter</w:t>
      </w:r>
      <w:r>
        <w:rPr>
          <w:rStyle w:val="Fett"/>
        </w:rPr>
        <w:t xml:space="preserve"> /</w:t>
      </w:r>
      <w:proofErr w:type="spellStart"/>
      <w:r>
        <w:rPr>
          <w:rStyle w:val="Fett"/>
        </w:rPr>
        <w:t>var</w:t>
      </w:r>
      <w:proofErr w:type="spellEnd"/>
      <w:r>
        <w:rPr>
          <w:rStyle w:val="Fett"/>
        </w:rPr>
        <w:t>/</w:t>
      </w:r>
      <w:proofErr w:type="spellStart"/>
      <w:r>
        <w:rPr>
          <w:rStyle w:val="Fett"/>
        </w:rPr>
        <w:t>www</w:t>
      </w:r>
      <w:proofErr w:type="spellEnd"/>
      <w:r>
        <w:rPr>
          <w:rStyle w:val="Fett"/>
        </w:rPr>
        <w:t>/</w:t>
      </w:r>
      <w:proofErr w:type="spellStart"/>
      <w:r>
        <w:rPr>
          <w:rStyle w:val="Fett"/>
        </w:rPr>
        <w:t>html</w:t>
      </w:r>
      <w:proofErr w:type="spellEnd"/>
      <w:r>
        <w:rPr>
          <w:rStyle w:val="Fett"/>
        </w:rPr>
        <w:t>/</w:t>
      </w:r>
      <w:r>
        <w:t xml:space="preserve"> eine Datei “</w:t>
      </w:r>
      <w:r>
        <w:rPr>
          <w:rStyle w:val="Fett"/>
        </w:rPr>
        <w:t>wsgy.py</w:t>
      </w:r>
      <w:r>
        <w:t>“.</w:t>
      </w:r>
    </w:p>
    <w:p w14:paraId="105B8B60" w14:textId="77777777" w:rsidR="00A54D57" w:rsidRDefault="00A54D57" w:rsidP="007E026F"/>
    <w:p w14:paraId="080C80D0" w14:textId="00422814" w:rsidR="00A54D57" w:rsidRDefault="00464AEC" w:rsidP="00A54D57">
      <w:pPr>
        <w:pStyle w:val="HTMLVorformatiert"/>
      </w:pPr>
      <w:proofErr w:type="spellStart"/>
      <w:r>
        <w:rPr>
          <w:rStyle w:val="HTMLCode"/>
        </w:rPr>
        <w:t>sudo</w:t>
      </w:r>
      <w:proofErr w:type="spellEnd"/>
      <w:r>
        <w:rPr>
          <w:rStyle w:val="HTMLCode"/>
        </w:rPr>
        <w:t xml:space="preserve"> </w:t>
      </w:r>
      <w:proofErr w:type="spellStart"/>
      <w:r w:rsidR="00A54D57">
        <w:rPr>
          <w:rStyle w:val="HTMLCode"/>
        </w:rPr>
        <w:t>nano</w:t>
      </w:r>
      <w:proofErr w:type="spellEnd"/>
      <w:r w:rsidR="00A54D57">
        <w:rPr>
          <w:rStyle w:val="HTMLCode"/>
        </w:rPr>
        <w:t xml:space="preserve"> /var/www/html/wsgy.py</w:t>
      </w:r>
    </w:p>
    <w:p w14:paraId="118B1B5A" w14:textId="77777777" w:rsidR="00A54D57" w:rsidRDefault="00A54D57" w:rsidP="007E026F"/>
    <w:p w14:paraId="374898D3" w14:textId="1D7FDC95" w:rsidR="00D31E7A" w:rsidRDefault="00A54D57" w:rsidP="007E026F">
      <w:r>
        <w:t>In diese Datei fügen wir den folgenden Inhalt ein:</w:t>
      </w:r>
    </w:p>
    <w:p w14:paraId="4D3DFED8" w14:textId="5E667F94" w:rsidR="00A54D57" w:rsidRDefault="00A54D57" w:rsidP="007E026F"/>
    <w:p w14:paraId="33AAD405" w14:textId="77777777" w:rsidR="00A54D57" w:rsidRDefault="00A54D57" w:rsidP="00702384">
      <w:pPr>
        <w:pStyle w:val="Code"/>
      </w:pPr>
      <w:proofErr w:type="spellStart"/>
      <w:r>
        <w:t>def</w:t>
      </w:r>
      <w:proofErr w:type="spellEnd"/>
      <w:r>
        <w:t xml:space="preserve"> </w:t>
      </w:r>
      <w:proofErr w:type="spellStart"/>
      <w:r>
        <w:t>application</w:t>
      </w:r>
      <w:proofErr w:type="spellEnd"/>
      <w:r>
        <w:t>(</w:t>
      </w:r>
      <w:proofErr w:type="spellStart"/>
      <w:proofErr w:type="gramStart"/>
      <w:r>
        <w:t>environ,start</w:t>
      </w:r>
      <w:proofErr w:type="gramEnd"/>
      <w:r>
        <w:t>_response</w:t>
      </w:r>
      <w:proofErr w:type="spellEnd"/>
      <w:r>
        <w:t>):</w:t>
      </w:r>
    </w:p>
    <w:p w14:paraId="3B9497F6" w14:textId="77777777" w:rsidR="00A54D57" w:rsidRDefault="00A54D57" w:rsidP="00702384">
      <w:pPr>
        <w:pStyle w:val="Code"/>
      </w:pPr>
      <w:r>
        <w:t xml:space="preserve">    </w:t>
      </w:r>
      <w:proofErr w:type="spellStart"/>
      <w:r>
        <w:t>status</w:t>
      </w:r>
      <w:proofErr w:type="spellEnd"/>
      <w:r>
        <w:t xml:space="preserve"> = '200 OK'</w:t>
      </w:r>
    </w:p>
    <w:p w14:paraId="4E969188" w14:textId="77777777" w:rsidR="00A54D57" w:rsidRDefault="00A54D57" w:rsidP="00702384">
      <w:pPr>
        <w:pStyle w:val="Code"/>
      </w:pPr>
      <w:r>
        <w:t xml:space="preserve">    </w:t>
      </w:r>
      <w:proofErr w:type="spellStart"/>
      <w:r>
        <w:t>html</w:t>
      </w:r>
      <w:proofErr w:type="spellEnd"/>
      <w:r>
        <w:t xml:space="preserve"> = '&lt;</w:t>
      </w:r>
      <w:proofErr w:type="spellStart"/>
      <w:r>
        <w:t>html</w:t>
      </w:r>
      <w:proofErr w:type="spellEnd"/>
      <w:r>
        <w:t>&gt;\n' \</w:t>
      </w:r>
    </w:p>
    <w:p w14:paraId="0159EE18" w14:textId="77777777" w:rsidR="00A54D57" w:rsidRDefault="00A54D57" w:rsidP="00702384">
      <w:pPr>
        <w:pStyle w:val="Code"/>
      </w:pPr>
      <w:r>
        <w:t xml:space="preserve">           '&lt;</w:t>
      </w:r>
      <w:proofErr w:type="spellStart"/>
      <w:r>
        <w:t>body</w:t>
      </w:r>
      <w:proofErr w:type="spellEnd"/>
      <w:r>
        <w:t>&gt;\n' \</w:t>
      </w:r>
    </w:p>
    <w:p w14:paraId="720FC078" w14:textId="77777777" w:rsidR="00A54D57" w:rsidRDefault="00A54D57" w:rsidP="00702384">
      <w:pPr>
        <w:pStyle w:val="Code"/>
      </w:pPr>
      <w:r>
        <w:t xml:space="preserve">           '&lt;div style="</w:t>
      </w:r>
      <w:proofErr w:type="spellStart"/>
      <w:r>
        <w:t>width</w:t>
      </w:r>
      <w:proofErr w:type="spellEnd"/>
      <w:r>
        <w:t xml:space="preserve">: 100%; </w:t>
      </w:r>
      <w:proofErr w:type="spellStart"/>
      <w:r>
        <w:t>font</w:t>
      </w:r>
      <w:proofErr w:type="spellEnd"/>
      <w:r>
        <w:t xml:space="preserve">-size: 40px; </w:t>
      </w:r>
      <w:proofErr w:type="spellStart"/>
      <w:r>
        <w:t>font-weight</w:t>
      </w:r>
      <w:proofErr w:type="spellEnd"/>
      <w:r>
        <w:t xml:space="preserve">: </w:t>
      </w:r>
      <w:proofErr w:type="spellStart"/>
      <w:r>
        <w:t>bold</w:t>
      </w:r>
      <w:proofErr w:type="spellEnd"/>
      <w:r>
        <w:t>; text-</w:t>
      </w:r>
      <w:proofErr w:type="spellStart"/>
      <w:r>
        <w:t>align</w:t>
      </w:r>
      <w:proofErr w:type="spellEnd"/>
      <w:r>
        <w:t xml:space="preserve">: </w:t>
      </w:r>
      <w:proofErr w:type="spellStart"/>
      <w:r>
        <w:t>center</w:t>
      </w:r>
      <w:proofErr w:type="spellEnd"/>
      <w:r>
        <w:t>;"&gt;\n' \</w:t>
      </w:r>
    </w:p>
    <w:p w14:paraId="6157ACCF" w14:textId="77777777" w:rsidR="00A54D57" w:rsidRDefault="00A54D57" w:rsidP="00702384">
      <w:pPr>
        <w:pStyle w:val="Code"/>
      </w:pPr>
      <w:r>
        <w:t xml:space="preserve">           'Welcome </w:t>
      </w:r>
      <w:proofErr w:type="spellStart"/>
      <w:r>
        <w:t>to</w:t>
      </w:r>
      <w:proofErr w:type="spellEnd"/>
      <w:r>
        <w:t xml:space="preserve"> </w:t>
      </w:r>
      <w:proofErr w:type="spellStart"/>
      <w:r>
        <w:t>mod_wsgi</w:t>
      </w:r>
      <w:proofErr w:type="spellEnd"/>
      <w:r>
        <w:t xml:space="preserve"> Test Page\n' \</w:t>
      </w:r>
    </w:p>
    <w:p w14:paraId="7B8D7842" w14:textId="77777777" w:rsidR="00A54D57" w:rsidRDefault="00A54D57" w:rsidP="00702384">
      <w:pPr>
        <w:pStyle w:val="Code"/>
      </w:pPr>
      <w:r>
        <w:t xml:space="preserve">           '&lt;/div&gt;\n' \</w:t>
      </w:r>
    </w:p>
    <w:p w14:paraId="7D4B6DDD" w14:textId="77777777" w:rsidR="00A54D57" w:rsidRDefault="00A54D57" w:rsidP="00702384">
      <w:pPr>
        <w:pStyle w:val="Code"/>
      </w:pPr>
      <w:r>
        <w:t xml:space="preserve">           '&lt;/</w:t>
      </w:r>
      <w:proofErr w:type="spellStart"/>
      <w:r>
        <w:t>body</w:t>
      </w:r>
      <w:proofErr w:type="spellEnd"/>
      <w:r>
        <w:t>&gt;\n' \</w:t>
      </w:r>
    </w:p>
    <w:p w14:paraId="51C2BB15" w14:textId="77777777" w:rsidR="00A54D57" w:rsidRDefault="00A54D57" w:rsidP="00702384">
      <w:pPr>
        <w:pStyle w:val="Code"/>
      </w:pPr>
      <w:r>
        <w:t xml:space="preserve">           '&lt;/</w:t>
      </w:r>
      <w:proofErr w:type="spellStart"/>
      <w:r>
        <w:t>html</w:t>
      </w:r>
      <w:proofErr w:type="spellEnd"/>
      <w:r>
        <w:t>&gt;\n'</w:t>
      </w:r>
    </w:p>
    <w:p w14:paraId="369001F3" w14:textId="77777777" w:rsidR="00A54D57" w:rsidRDefault="00A54D57" w:rsidP="00702384">
      <w:pPr>
        <w:pStyle w:val="Code"/>
      </w:pPr>
      <w:r>
        <w:t xml:space="preserve">    </w:t>
      </w:r>
      <w:proofErr w:type="spellStart"/>
      <w:r>
        <w:t>response_header</w:t>
      </w:r>
      <w:proofErr w:type="spellEnd"/>
      <w:r>
        <w:t xml:space="preserve"> = [('Content-type','</w:t>
      </w:r>
      <w:proofErr w:type="spellStart"/>
      <w:r>
        <w:t>text</w:t>
      </w:r>
      <w:proofErr w:type="spellEnd"/>
      <w:r>
        <w:t>/</w:t>
      </w:r>
      <w:proofErr w:type="spellStart"/>
      <w:r>
        <w:t>html</w:t>
      </w:r>
      <w:proofErr w:type="spellEnd"/>
      <w:r>
        <w:t>')]</w:t>
      </w:r>
    </w:p>
    <w:p w14:paraId="4DA7A1A4" w14:textId="77777777" w:rsidR="00A54D57" w:rsidRDefault="00A54D57" w:rsidP="00702384">
      <w:pPr>
        <w:pStyle w:val="Code"/>
      </w:pPr>
      <w:r>
        <w:t xml:space="preserve">    </w:t>
      </w:r>
      <w:proofErr w:type="spellStart"/>
      <w:r>
        <w:t>start_response</w:t>
      </w:r>
      <w:proofErr w:type="spellEnd"/>
      <w:r>
        <w:t>(</w:t>
      </w:r>
      <w:proofErr w:type="spellStart"/>
      <w:proofErr w:type="gramStart"/>
      <w:r>
        <w:t>status,response</w:t>
      </w:r>
      <w:proofErr w:type="gramEnd"/>
      <w:r>
        <w:t>_header</w:t>
      </w:r>
      <w:proofErr w:type="spellEnd"/>
      <w:r>
        <w:t>)</w:t>
      </w:r>
    </w:p>
    <w:p w14:paraId="1D394C2D" w14:textId="32F0ECAB" w:rsidR="00A54D57" w:rsidRDefault="00A54D57" w:rsidP="00702384">
      <w:pPr>
        <w:pStyle w:val="Code"/>
      </w:pPr>
      <w:r>
        <w:t xml:space="preserve">    </w:t>
      </w:r>
      <w:proofErr w:type="spellStart"/>
      <w:r>
        <w:t>return</w:t>
      </w:r>
      <w:proofErr w:type="spellEnd"/>
      <w:r>
        <w:t xml:space="preserve"> [</w:t>
      </w:r>
      <w:proofErr w:type="spellStart"/>
      <w:proofErr w:type="gramStart"/>
      <w:r>
        <w:t>html.encode</w:t>
      </w:r>
      <w:proofErr w:type="spellEnd"/>
      <w:proofErr w:type="gramEnd"/>
      <w:r>
        <w:t>('UTF-8')]</w:t>
      </w:r>
    </w:p>
    <w:p w14:paraId="7CB61EC9" w14:textId="77777777" w:rsidR="00D31E7A" w:rsidRPr="00D31E7A" w:rsidRDefault="00D31E7A" w:rsidP="00D31E7A"/>
    <w:p w14:paraId="5E82095B" w14:textId="77777777" w:rsidR="00702384" w:rsidRDefault="00702384">
      <w:pPr>
        <w:rPr>
          <w:rFonts w:eastAsiaTheme="majorEastAsia" w:cstheme="majorBidi"/>
          <w:b/>
          <w:color w:val="00204B"/>
          <w:sz w:val="26"/>
          <w:szCs w:val="32"/>
        </w:rPr>
      </w:pPr>
      <w:r>
        <w:br w:type="page"/>
      </w:r>
    </w:p>
    <w:p w14:paraId="4BBFCC9F" w14:textId="154805AE" w:rsidR="00702384" w:rsidRDefault="00702384">
      <w:r>
        <w:lastRenderedPageBreak/>
        <w:t xml:space="preserve">Sicherheitshalber noch mal als Link zu einem </w:t>
      </w:r>
      <w:proofErr w:type="spellStart"/>
      <w:r>
        <w:t>Nopaste</w:t>
      </w:r>
      <w:proofErr w:type="spellEnd"/>
      <w:r>
        <w:t>:</w:t>
      </w:r>
    </w:p>
    <w:p w14:paraId="070EB330" w14:textId="77777777" w:rsidR="00702384" w:rsidRDefault="00702384"/>
    <w:p w14:paraId="10DAB5CF" w14:textId="0E48B4A1" w:rsidR="00702384" w:rsidRDefault="00EC5313">
      <w:hyperlink r:id="rId55" w:history="1">
        <w:r w:rsidRPr="0044245E">
          <w:rPr>
            <w:rStyle w:val="Hyperlink"/>
          </w:rPr>
          <w:t>https://schnippsel.de/paste/6</w:t>
        </w:r>
      </w:hyperlink>
    </w:p>
    <w:p w14:paraId="30F586E4" w14:textId="77777777" w:rsidR="00EC5313" w:rsidRDefault="00EC5313"/>
    <w:p w14:paraId="775D4801" w14:textId="77777777" w:rsidR="00702384" w:rsidRDefault="00702384">
      <w:r>
        <w:t>Jetzt müssen wir herausfinden, unter welchen Benutzer der Apache läuft, und die Berechtigungen entsprechend anpassen:</w:t>
      </w:r>
    </w:p>
    <w:p w14:paraId="2FA5716D" w14:textId="77777777" w:rsidR="00702384" w:rsidRDefault="00702384"/>
    <w:p w14:paraId="3A877853" w14:textId="77777777" w:rsidR="00702384" w:rsidRDefault="00702384">
      <w:pPr>
        <w:rPr>
          <w:b/>
          <w:bCs/>
        </w:rPr>
      </w:pPr>
      <w:r w:rsidRPr="00702384">
        <w:rPr>
          <w:b/>
          <w:bCs/>
        </w:rPr>
        <w:t>Hinweis:</w:t>
      </w:r>
    </w:p>
    <w:p w14:paraId="1CB68E2A" w14:textId="77777777" w:rsidR="00702384" w:rsidRDefault="00702384">
      <w:r w:rsidRPr="00702384">
        <w:t>Auf einem</w:t>
      </w:r>
      <w:r>
        <w:t xml:space="preserve"> Server, der aus dem Internet erreichbar ist, ist es nicht sehr ratsam, dass der Apache-Server unter dem Benutzer Root läuft. Das zu korrigieren würde aber den Rahmen dieser Anleitung sprengen.</w:t>
      </w:r>
    </w:p>
    <w:p w14:paraId="0B7AED98" w14:textId="77777777" w:rsidR="00702384" w:rsidRDefault="00702384"/>
    <w:p w14:paraId="1393304C" w14:textId="77777777" w:rsidR="00373871" w:rsidRDefault="00373871">
      <w:r>
        <w:rPr>
          <w:noProof/>
        </w:rPr>
        <w:drawing>
          <wp:inline distT="0" distB="0" distL="0" distR="0" wp14:anchorId="75DEF469" wp14:editId="035C0CE2">
            <wp:extent cx="5210175" cy="1323975"/>
            <wp:effectExtent l="0" t="0" r="9525" b="9525"/>
            <wp:docPr id="35" name="Grafik 35"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Grafik 35" descr="Ein Bild, das Text enthält.&#10;&#10;Automatisch generierte Beschreibun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210175" cy="1323975"/>
                    </a:xfrm>
                    <a:prstGeom prst="rect">
                      <a:avLst/>
                    </a:prstGeom>
                    <a:noFill/>
                    <a:ln>
                      <a:noFill/>
                    </a:ln>
                  </pic:spPr>
                </pic:pic>
              </a:graphicData>
            </a:graphic>
          </wp:inline>
        </w:drawing>
      </w:r>
    </w:p>
    <w:p w14:paraId="630C7CB1" w14:textId="77777777" w:rsidR="00373871" w:rsidRDefault="00373871"/>
    <w:p w14:paraId="331E4111" w14:textId="77777777" w:rsidR="00464AEC" w:rsidRDefault="00373871">
      <w:r>
        <w:t>In diesem Fall läuft der Server unter Benutzer Root (siehe Hinweis).</w:t>
      </w:r>
    </w:p>
    <w:p w14:paraId="15A53C76" w14:textId="1922607D" w:rsidR="00464AEC" w:rsidRDefault="00464AEC">
      <w:r>
        <w:t>Daher müssen wir die Berechtigungen des Skriptes anpassen:</w:t>
      </w:r>
    </w:p>
    <w:p w14:paraId="56DC5AE0" w14:textId="5E971771" w:rsidR="003308ED" w:rsidRDefault="003308ED"/>
    <w:p w14:paraId="2CBC2547" w14:textId="77777777" w:rsidR="003308ED" w:rsidRDefault="003308ED"/>
    <w:p w14:paraId="656B429C" w14:textId="344A9829" w:rsidR="003308ED" w:rsidRDefault="003308ED" w:rsidP="003308ED">
      <w:pPr>
        <w:pStyle w:val="berschrift2"/>
      </w:pPr>
      <w:bookmarkStart w:id="17" w:name="_Toc215218605"/>
      <w:r>
        <w:t>Apache konfigurieren</w:t>
      </w:r>
      <w:bookmarkEnd w:id="17"/>
    </w:p>
    <w:p w14:paraId="383631F3" w14:textId="77777777" w:rsidR="00464AEC" w:rsidRDefault="00464AEC"/>
    <w:p w14:paraId="473D7274" w14:textId="1A7230B3" w:rsidR="00464AEC" w:rsidRDefault="00464AEC" w:rsidP="00464AEC">
      <w:pPr>
        <w:pStyle w:val="HTMLVorformatiert"/>
      </w:pPr>
      <w:proofErr w:type="spellStart"/>
      <w:r>
        <w:rPr>
          <w:rStyle w:val="HTMLCode"/>
        </w:rPr>
        <w:t>sudo</w:t>
      </w:r>
      <w:proofErr w:type="spellEnd"/>
      <w:r>
        <w:rPr>
          <w:rStyle w:val="HTMLCode"/>
        </w:rPr>
        <w:t xml:space="preserve"> </w:t>
      </w:r>
      <w:proofErr w:type="spellStart"/>
      <w:r>
        <w:rPr>
          <w:rStyle w:val="HTMLCode"/>
        </w:rPr>
        <w:t>chown</w:t>
      </w:r>
      <w:proofErr w:type="spellEnd"/>
      <w:r>
        <w:rPr>
          <w:rStyle w:val="HTMLCode"/>
        </w:rPr>
        <w:t xml:space="preserve"> </w:t>
      </w:r>
      <w:proofErr w:type="spellStart"/>
      <w:proofErr w:type="gramStart"/>
      <w:r>
        <w:rPr>
          <w:rStyle w:val="HTMLCode"/>
        </w:rPr>
        <w:t>root:root</w:t>
      </w:r>
      <w:proofErr w:type="spellEnd"/>
      <w:proofErr w:type="gramEnd"/>
      <w:r>
        <w:rPr>
          <w:rStyle w:val="HTMLCode"/>
        </w:rPr>
        <w:t xml:space="preserve"> /var/www/html/wsgy.py</w:t>
      </w:r>
    </w:p>
    <w:p w14:paraId="22560C9D" w14:textId="77777777" w:rsidR="00464AEC" w:rsidRDefault="00464AEC"/>
    <w:p w14:paraId="37FA4BF9" w14:textId="77777777" w:rsidR="00464AEC" w:rsidRDefault="00464AEC">
      <w:r>
        <w:t>In dieser Datei wird der folgende Inhalt eingefügt:</w:t>
      </w:r>
    </w:p>
    <w:p w14:paraId="1EC5248E" w14:textId="77777777" w:rsidR="00464AEC" w:rsidRDefault="00464AEC"/>
    <w:p w14:paraId="428F0E84" w14:textId="77777777" w:rsidR="00464AEC" w:rsidRDefault="00464AEC" w:rsidP="00464AEC">
      <w:pPr>
        <w:pStyle w:val="HTMLVorformatiert"/>
      </w:pPr>
      <w:proofErr w:type="spellStart"/>
      <w:r>
        <w:rPr>
          <w:rStyle w:val="HTMLCode"/>
        </w:rPr>
        <w:t>WSGIScriptAlias</w:t>
      </w:r>
      <w:proofErr w:type="spellEnd"/>
      <w:r>
        <w:rPr>
          <w:rStyle w:val="HTMLCode"/>
        </w:rPr>
        <w:t xml:space="preserve"> /</w:t>
      </w:r>
      <w:proofErr w:type="spellStart"/>
      <w:r>
        <w:rPr>
          <w:rStyle w:val="HTMLCode"/>
        </w:rPr>
        <w:t>wsgi</w:t>
      </w:r>
      <w:proofErr w:type="spellEnd"/>
      <w:r>
        <w:rPr>
          <w:rStyle w:val="HTMLCode"/>
        </w:rPr>
        <w:t xml:space="preserve"> /var/www/html/wsgy.py</w:t>
      </w:r>
    </w:p>
    <w:p w14:paraId="33753269" w14:textId="77777777" w:rsidR="00464AEC" w:rsidRDefault="00464AEC"/>
    <w:p w14:paraId="03696968" w14:textId="77777777" w:rsidR="00464AEC" w:rsidRDefault="00464AEC">
      <w:r>
        <w:t>Jetzt müssen wir die Konfiguration aktivieren:</w:t>
      </w:r>
    </w:p>
    <w:p w14:paraId="0027F862" w14:textId="77777777" w:rsidR="00464AEC" w:rsidRDefault="00464AEC"/>
    <w:p w14:paraId="176A0794" w14:textId="482430A1" w:rsidR="00464AEC" w:rsidRDefault="00464AEC" w:rsidP="00464AEC">
      <w:pPr>
        <w:pStyle w:val="HTMLVorformatiert"/>
      </w:pPr>
      <w:proofErr w:type="spellStart"/>
      <w:r>
        <w:t>sudo</w:t>
      </w:r>
      <w:proofErr w:type="spellEnd"/>
      <w:r>
        <w:t xml:space="preserve"> </w:t>
      </w:r>
      <w:r>
        <w:rPr>
          <w:rStyle w:val="HTMLCode"/>
        </w:rPr>
        <w:t xml:space="preserve">a2enconf </w:t>
      </w:r>
      <w:proofErr w:type="spellStart"/>
      <w:r>
        <w:rPr>
          <w:rStyle w:val="HTMLCode"/>
        </w:rPr>
        <w:t>wsgi</w:t>
      </w:r>
      <w:proofErr w:type="spellEnd"/>
    </w:p>
    <w:p w14:paraId="204A2C85" w14:textId="77777777" w:rsidR="00464AEC" w:rsidRDefault="00464AEC"/>
    <w:p w14:paraId="318000EB" w14:textId="16AFF364" w:rsidR="00464AEC" w:rsidRDefault="00464AEC">
      <w:r>
        <w:t>Zum Abschluss den Apache Webserver neu starten:</w:t>
      </w:r>
    </w:p>
    <w:p w14:paraId="16984DCB" w14:textId="77777777" w:rsidR="00464AEC" w:rsidRDefault="00464AEC"/>
    <w:p w14:paraId="657A0022" w14:textId="4188E4DF" w:rsidR="00464AEC" w:rsidRDefault="00464AEC" w:rsidP="00464AEC">
      <w:pPr>
        <w:pStyle w:val="HTMLVorformatiert"/>
      </w:pPr>
      <w:proofErr w:type="spellStart"/>
      <w:r>
        <w:t>sudo</w:t>
      </w:r>
      <w:proofErr w:type="spellEnd"/>
      <w:r>
        <w:t xml:space="preserve"> </w:t>
      </w:r>
      <w:proofErr w:type="spellStart"/>
      <w:r>
        <w:rPr>
          <w:rStyle w:val="HTMLCode"/>
        </w:rPr>
        <w:t>systemctl</w:t>
      </w:r>
      <w:proofErr w:type="spellEnd"/>
      <w:r>
        <w:rPr>
          <w:rStyle w:val="HTMLCode"/>
        </w:rPr>
        <w:t xml:space="preserve"> </w:t>
      </w:r>
      <w:proofErr w:type="spellStart"/>
      <w:r>
        <w:rPr>
          <w:rStyle w:val="HTMLCode"/>
        </w:rPr>
        <w:t>restart</w:t>
      </w:r>
      <w:proofErr w:type="spellEnd"/>
      <w:r>
        <w:rPr>
          <w:rStyle w:val="HTMLCode"/>
        </w:rPr>
        <w:t xml:space="preserve"> apache2</w:t>
      </w:r>
    </w:p>
    <w:p w14:paraId="51CB79FF" w14:textId="79257D66" w:rsidR="00464AEC" w:rsidRDefault="00464AEC">
      <w:r>
        <w:br w:type="page"/>
      </w:r>
    </w:p>
    <w:p w14:paraId="2E48B541" w14:textId="16B432DB" w:rsidR="00464AEC" w:rsidRDefault="002F56E8" w:rsidP="002F56E8">
      <w:r>
        <w:lastRenderedPageBreak/>
        <w:t xml:space="preserve">Sie können die Testseite unter der Adresse </w:t>
      </w:r>
      <w:r>
        <w:rPr>
          <w:rStyle w:val="Fett"/>
        </w:rPr>
        <w:t>http://ihre-IP/wsg</w:t>
      </w:r>
      <w:r>
        <w:t>i aufrufen.</w:t>
      </w:r>
    </w:p>
    <w:p w14:paraId="1A0FAEAA" w14:textId="66AC5E96" w:rsidR="002F56E8" w:rsidRDefault="002F56E8" w:rsidP="002F56E8"/>
    <w:p w14:paraId="7DB58E7C" w14:textId="10C314B0" w:rsidR="002F56E8" w:rsidRDefault="002F56E8" w:rsidP="002F56E8">
      <w:r>
        <w:t>Folgende Ausgabe wird erwartet:</w:t>
      </w:r>
    </w:p>
    <w:p w14:paraId="26FD62CE" w14:textId="61C43B85" w:rsidR="00202964" w:rsidRDefault="00202964" w:rsidP="002F56E8"/>
    <w:p w14:paraId="402C507B" w14:textId="77777777" w:rsidR="00202964" w:rsidRDefault="00202964" w:rsidP="002F56E8"/>
    <w:p w14:paraId="1635B9B7" w14:textId="26225482" w:rsidR="002F56E8" w:rsidRDefault="002F56E8" w:rsidP="002F56E8"/>
    <w:p w14:paraId="0E10CD74" w14:textId="77777777" w:rsidR="002F56E8" w:rsidRDefault="002F56E8" w:rsidP="002F56E8"/>
    <w:p w14:paraId="6CED9DA6" w14:textId="77777777" w:rsidR="002F56E8" w:rsidRDefault="002F56E8">
      <w:pPr>
        <w:rPr>
          <w:rFonts w:eastAsiaTheme="majorEastAsia" w:cstheme="majorBidi"/>
          <w:color w:val="00204B"/>
          <w:sz w:val="26"/>
          <w:szCs w:val="32"/>
        </w:rPr>
      </w:pPr>
      <w:r>
        <w:rPr>
          <w:noProof/>
        </w:rPr>
        <w:drawing>
          <wp:inline distT="0" distB="0" distL="0" distR="0" wp14:anchorId="43737D74" wp14:editId="15BF7032">
            <wp:extent cx="5219700" cy="717550"/>
            <wp:effectExtent l="0" t="0" r="0" b="6350"/>
            <wp:docPr id="37" name="Grafik 37"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fik 37" descr="Ein Bild, das Text enthält.&#10;&#10;Automatisch generierte Beschreibun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219700" cy="717550"/>
                    </a:xfrm>
                    <a:prstGeom prst="rect">
                      <a:avLst/>
                    </a:prstGeom>
                    <a:noFill/>
                    <a:ln>
                      <a:noFill/>
                    </a:ln>
                  </pic:spPr>
                </pic:pic>
              </a:graphicData>
            </a:graphic>
          </wp:inline>
        </w:drawing>
      </w:r>
    </w:p>
    <w:p w14:paraId="2B404D22" w14:textId="77777777" w:rsidR="002F56E8" w:rsidRDefault="002F56E8">
      <w:pPr>
        <w:rPr>
          <w:rFonts w:eastAsiaTheme="majorEastAsia" w:cstheme="majorBidi"/>
          <w:color w:val="00204B"/>
          <w:sz w:val="26"/>
          <w:szCs w:val="32"/>
        </w:rPr>
      </w:pPr>
    </w:p>
    <w:p w14:paraId="6BA1A591" w14:textId="77777777" w:rsidR="00202964" w:rsidRDefault="00202964" w:rsidP="002F56E8"/>
    <w:p w14:paraId="11CD6C5E" w14:textId="77777777" w:rsidR="00202964" w:rsidRDefault="00202964" w:rsidP="002F56E8"/>
    <w:p w14:paraId="0CCAA703" w14:textId="3359A9A2" w:rsidR="002F56E8" w:rsidRPr="002F56E8" w:rsidRDefault="002F56E8" w:rsidP="002F56E8">
      <w:pPr>
        <w:rPr>
          <w:rFonts w:ascii="Frutiger" w:hAnsi="Frutiger"/>
        </w:rPr>
      </w:pPr>
      <w:r>
        <w:t xml:space="preserve">Bei Problemen kann in der Datei </w:t>
      </w:r>
      <w:r w:rsidRPr="00790B68">
        <w:rPr>
          <w:b/>
          <w:bCs/>
        </w:rPr>
        <w:t>/</w:t>
      </w:r>
      <w:proofErr w:type="spellStart"/>
      <w:r w:rsidRPr="00790B68">
        <w:rPr>
          <w:b/>
          <w:bCs/>
        </w:rPr>
        <w:t>var</w:t>
      </w:r>
      <w:proofErr w:type="spellEnd"/>
      <w:r w:rsidRPr="00790B68">
        <w:rPr>
          <w:b/>
          <w:bCs/>
        </w:rPr>
        <w:t>/log/</w:t>
      </w:r>
      <w:r w:rsidR="00790B68" w:rsidRPr="00790B68">
        <w:rPr>
          <w:b/>
          <w:bCs/>
        </w:rPr>
        <w:t>apache2/error.log</w:t>
      </w:r>
      <w:r w:rsidR="00790B68">
        <w:t xml:space="preserve"> </w:t>
      </w:r>
      <w:r>
        <w:t xml:space="preserve">nach Fehlern Ausschau gehalten werden: </w:t>
      </w:r>
    </w:p>
    <w:p w14:paraId="1914B5F6" w14:textId="77777777" w:rsidR="00790B68" w:rsidRDefault="00790B68">
      <w:pPr>
        <w:rPr>
          <w:rFonts w:eastAsiaTheme="majorEastAsia" w:cstheme="majorBidi"/>
          <w:color w:val="00204B"/>
          <w:sz w:val="26"/>
          <w:szCs w:val="32"/>
        </w:rPr>
      </w:pPr>
    </w:p>
    <w:p w14:paraId="5B39B0D1" w14:textId="77777777" w:rsidR="00790B68" w:rsidRDefault="00790B68" w:rsidP="00790B68">
      <w:pPr>
        <w:pStyle w:val="HTMLVorformatiert"/>
      </w:pPr>
      <w:proofErr w:type="spellStart"/>
      <w:r>
        <w:rPr>
          <w:rStyle w:val="HTMLCode"/>
        </w:rPr>
        <w:t>tail</w:t>
      </w:r>
      <w:proofErr w:type="spellEnd"/>
      <w:r>
        <w:rPr>
          <w:rStyle w:val="HTMLCode"/>
        </w:rPr>
        <w:t xml:space="preserve"> -f /</w:t>
      </w:r>
      <w:proofErr w:type="spellStart"/>
      <w:r>
        <w:rPr>
          <w:rStyle w:val="HTMLCode"/>
        </w:rPr>
        <w:t>var</w:t>
      </w:r>
      <w:proofErr w:type="spellEnd"/>
      <w:r>
        <w:rPr>
          <w:rStyle w:val="HTMLCode"/>
        </w:rPr>
        <w:t>/log/apache2/error.log</w:t>
      </w:r>
    </w:p>
    <w:p w14:paraId="26F3205D" w14:textId="77777777" w:rsidR="00790B68" w:rsidRDefault="00790B68">
      <w:pPr>
        <w:rPr>
          <w:rFonts w:eastAsiaTheme="majorEastAsia" w:cstheme="majorBidi"/>
          <w:color w:val="00204B"/>
          <w:sz w:val="26"/>
          <w:szCs w:val="32"/>
        </w:rPr>
      </w:pPr>
    </w:p>
    <w:p w14:paraId="5E687142" w14:textId="77777777" w:rsidR="00790B68" w:rsidRDefault="00790B68">
      <w:pPr>
        <w:rPr>
          <w:rFonts w:eastAsiaTheme="majorEastAsia" w:cstheme="majorBidi"/>
          <w:color w:val="00204B"/>
          <w:sz w:val="26"/>
          <w:szCs w:val="32"/>
        </w:rPr>
      </w:pPr>
    </w:p>
    <w:p w14:paraId="6789ECC4" w14:textId="0DF07D89" w:rsidR="00790B68" w:rsidRDefault="00790B68">
      <w:r>
        <w:rPr>
          <w:rFonts w:eastAsiaTheme="majorEastAsia" w:cstheme="majorBidi"/>
          <w:color w:val="00204B"/>
          <w:sz w:val="26"/>
          <w:szCs w:val="32"/>
        </w:rPr>
        <w:t>Bei dem Fehler „</w:t>
      </w:r>
      <w:r>
        <w:rPr>
          <w:rStyle w:val="Fett"/>
        </w:rPr>
        <w:t>Fehler …</w:t>
      </w:r>
      <w:proofErr w:type="spellStart"/>
      <w:r>
        <w:rPr>
          <w:rStyle w:val="Fett"/>
        </w:rPr>
        <w:t>does</w:t>
      </w:r>
      <w:proofErr w:type="spellEnd"/>
      <w:r>
        <w:rPr>
          <w:rStyle w:val="Fett"/>
        </w:rPr>
        <w:t xml:space="preserve"> not </w:t>
      </w:r>
      <w:proofErr w:type="spellStart"/>
      <w:r>
        <w:rPr>
          <w:rStyle w:val="Fett"/>
        </w:rPr>
        <w:t>contain</w:t>
      </w:r>
      <w:proofErr w:type="spellEnd"/>
      <w:r>
        <w:rPr>
          <w:rStyle w:val="Fett"/>
        </w:rPr>
        <w:t xml:space="preserve"> WSGI </w:t>
      </w:r>
      <w:proofErr w:type="spellStart"/>
      <w:r>
        <w:rPr>
          <w:rStyle w:val="Fett"/>
        </w:rPr>
        <w:t>application</w:t>
      </w:r>
      <w:proofErr w:type="spellEnd"/>
      <w:r>
        <w:rPr>
          <w:rStyle w:val="Fett"/>
        </w:rPr>
        <w:t xml:space="preserve"> ‘</w:t>
      </w:r>
      <w:proofErr w:type="spellStart"/>
      <w:r>
        <w:rPr>
          <w:rStyle w:val="Fett"/>
        </w:rPr>
        <w:t>application</w:t>
      </w:r>
      <w:proofErr w:type="spellEnd"/>
      <w:r>
        <w:rPr>
          <w:rStyle w:val="Fett"/>
        </w:rPr>
        <w:t>’</w:t>
      </w:r>
      <w:r>
        <w:t>:“ Muss dem Skript folgende Zeile hinzugefügt werden:</w:t>
      </w:r>
    </w:p>
    <w:p w14:paraId="726CA121" w14:textId="77777777" w:rsidR="00790B68" w:rsidRDefault="00790B68"/>
    <w:p w14:paraId="39B71E4E" w14:textId="77777777" w:rsidR="00790B68" w:rsidRPr="00790B68" w:rsidRDefault="00790B68" w:rsidP="00790B68">
      <w:pPr>
        <w:rPr>
          <w:rFonts w:eastAsiaTheme="majorEastAsia" w:cstheme="majorBidi"/>
          <w:color w:val="00204B"/>
          <w:sz w:val="26"/>
          <w:szCs w:val="32"/>
        </w:rPr>
      </w:pPr>
      <w:proofErr w:type="spellStart"/>
      <w:r w:rsidRPr="00790B68">
        <w:rPr>
          <w:rFonts w:eastAsiaTheme="majorEastAsia" w:cstheme="majorBidi"/>
          <w:color w:val="00204B"/>
          <w:sz w:val="26"/>
          <w:szCs w:val="32"/>
        </w:rPr>
        <w:t>app</w:t>
      </w:r>
      <w:proofErr w:type="spellEnd"/>
      <w:r w:rsidRPr="00790B68">
        <w:rPr>
          <w:rFonts w:eastAsiaTheme="majorEastAsia" w:cstheme="majorBidi"/>
          <w:color w:val="00204B"/>
          <w:sz w:val="26"/>
          <w:szCs w:val="32"/>
        </w:rPr>
        <w:t xml:space="preserve"> = </w:t>
      </w:r>
      <w:proofErr w:type="spellStart"/>
      <w:r w:rsidRPr="00790B68">
        <w:rPr>
          <w:rFonts w:eastAsiaTheme="majorEastAsia" w:cstheme="majorBidi"/>
          <w:color w:val="00204B"/>
          <w:sz w:val="26"/>
          <w:szCs w:val="32"/>
        </w:rPr>
        <w:t>Flask</w:t>
      </w:r>
      <w:proofErr w:type="spellEnd"/>
      <w:r w:rsidRPr="00790B68">
        <w:rPr>
          <w:rFonts w:eastAsiaTheme="majorEastAsia" w:cstheme="majorBidi"/>
          <w:color w:val="00204B"/>
          <w:sz w:val="26"/>
          <w:szCs w:val="32"/>
        </w:rPr>
        <w:t>(__</w:t>
      </w:r>
      <w:proofErr w:type="spellStart"/>
      <w:r w:rsidRPr="00790B68">
        <w:rPr>
          <w:rFonts w:eastAsiaTheme="majorEastAsia" w:cstheme="majorBidi"/>
          <w:color w:val="00204B"/>
          <w:sz w:val="26"/>
          <w:szCs w:val="32"/>
        </w:rPr>
        <w:t>name</w:t>
      </w:r>
      <w:proofErr w:type="spellEnd"/>
      <w:r w:rsidRPr="00790B68">
        <w:rPr>
          <w:rFonts w:eastAsiaTheme="majorEastAsia" w:cstheme="majorBidi"/>
          <w:color w:val="00204B"/>
          <w:sz w:val="26"/>
          <w:szCs w:val="32"/>
        </w:rPr>
        <w:t>__)</w:t>
      </w:r>
    </w:p>
    <w:p w14:paraId="246D8692" w14:textId="77777777" w:rsidR="00790B68" w:rsidRDefault="00790B68" w:rsidP="00790B68">
      <w:pPr>
        <w:rPr>
          <w:rFonts w:eastAsiaTheme="majorEastAsia" w:cstheme="majorBidi"/>
          <w:color w:val="00204B"/>
          <w:sz w:val="26"/>
          <w:szCs w:val="32"/>
        </w:rPr>
      </w:pPr>
      <w:proofErr w:type="spellStart"/>
      <w:r w:rsidRPr="00790B68">
        <w:rPr>
          <w:rFonts w:eastAsiaTheme="majorEastAsia" w:cstheme="majorBidi"/>
          <w:color w:val="00204B"/>
          <w:sz w:val="26"/>
          <w:szCs w:val="32"/>
        </w:rPr>
        <w:t>application</w:t>
      </w:r>
      <w:proofErr w:type="spellEnd"/>
      <w:r w:rsidRPr="00790B68">
        <w:rPr>
          <w:rFonts w:eastAsiaTheme="majorEastAsia" w:cstheme="majorBidi"/>
          <w:color w:val="00204B"/>
          <w:sz w:val="26"/>
          <w:szCs w:val="32"/>
        </w:rPr>
        <w:t xml:space="preserve"> = </w:t>
      </w:r>
      <w:proofErr w:type="spellStart"/>
      <w:proofErr w:type="gramStart"/>
      <w:r w:rsidRPr="00790B68">
        <w:rPr>
          <w:rFonts w:eastAsiaTheme="majorEastAsia" w:cstheme="majorBidi"/>
          <w:color w:val="00204B"/>
          <w:sz w:val="26"/>
          <w:szCs w:val="32"/>
        </w:rPr>
        <w:t>app</w:t>
      </w:r>
      <w:proofErr w:type="spellEnd"/>
      <w:r w:rsidRPr="00790B68">
        <w:rPr>
          <w:rFonts w:eastAsiaTheme="majorEastAsia" w:cstheme="majorBidi"/>
          <w:color w:val="00204B"/>
          <w:sz w:val="26"/>
          <w:szCs w:val="32"/>
        </w:rPr>
        <w:t xml:space="preserve">  #</w:t>
      </w:r>
      <w:proofErr w:type="gramEnd"/>
      <w:r w:rsidRPr="00790B68">
        <w:rPr>
          <w:rFonts w:eastAsiaTheme="majorEastAsia" w:cstheme="majorBidi"/>
          <w:color w:val="00204B"/>
          <w:sz w:val="26"/>
          <w:szCs w:val="32"/>
        </w:rPr>
        <w:t xml:space="preserve"> Diese Zeile einfügen!!!</w:t>
      </w:r>
    </w:p>
    <w:p w14:paraId="0B467497" w14:textId="77777777" w:rsidR="00790B68" w:rsidRDefault="00790B68" w:rsidP="00790B68">
      <w:pPr>
        <w:rPr>
          <w:rFonts w:eastAsiaTheme="majorEastAsia" w:cstheme="majorBidi"/>
          <w:color w:val="00204B"/>
          <w:sz w:val="26"/>
          <w:szCs w:val="32"/>
        </w:rPr>
      </w:pPr>
    </w:p>
    <w:p w14:paraId="152218FA" w14:textId="77777777" w:rsidR="00EC5313" w:rsidRDefault="00EC5313" w:rsidP="00790B68">
      <w:pPr>
        <w:rPr>
          <w:rFonts w:eastAsiaTheme="majorEastAsia" w:cstheme="majorBidi"/>
          <w:color w:val="00204B"/>
          <w:sz w:val="26"/>
          <w:szCs w:val="32"/>
        </w:rPr>
      </w:pPr>
    </w:p>
    <w:p w14:paraId="1BED398F" w14:textId="77777777" w:rsidR="00EC5313" w:rsidRDefault="00EC5313" w:rsidP="00790B68">
      <w:pPr>
        <w:rPr>
          <w:rFonts w:eastAsiaTheme="majorEastAsia" w:cstheme="majorBidi"/>
          <w:color w:val="00204B"/>
          <w:sz w:val="26"/>
          <w:szCs w:val="32"/>
        </w:rPr>
      </w:pPr>
    </w:p>
    <w:p w14:paraId="3F276AD0" w14:textId="77777777" w:rsidR="00D60C0A" w:rsidRDefault="00D60C0A">
      <w:pPr>
        <w:rPr>
          <w:rFonts w:eastAsiaTheme="majorEastAsia" w:cstheme="majorBidi"/>
          <w:b/>
          <w:color w:val="00204B"/>
          <w:sz w:val="26"/>
          <w:szCs w:val="32"/>
        </w:rPr>
      </w:pPr>
      <w:r>
        <w:br w:type="page"/>
      </w:r>
    </w:p>
    <w:p w14:paraId="55F0BF52" w14:textId="00CC7815" w:rsidR="00D60C0A" w:rsidRDefault="00EC5313" w:rsidP="00D60C0A">
      <w:pPr>
        <w:pStyle w:val="berschrift1"/>
      </w:pPr>
      <w:bookmarkStart w:id="18" w:name="_Toc215218606"/>
      <w:r>
        <w:lastRenderedPageBreak/>
        <w:t>Apache WSGI unter Linux Subsystem für Windows</w:t>
      </w:r>
      <w:bookmarkEnd w:id="18"/>
    </w:p>
    <w:p w14:paraId="6625A44C" w14:textId="77777777" w:rsidR="00D60C0A" w:rsidRDefault="00D60C0A" w:rsidP="00D60C0A">
      <w:pPr>
        <w:pStyle w:val="berschrift1"/>
      </w:pPr>
    </w:p>
    <w:p w14:paraId="06CC053C" w14:textId="77777777" w:rsidR="00D60C0A" w:rsidRPr="00D60C0A" w:rsidRDefault="00D60C0A" w:rsidP="00D60C0A">
      <w:r w:rsidRPr="00D60C0A">
        <w:t>Nicht jeder hat zuhause einen Linux-Server. Eine sehr einfache Abhilfe schafft das Windows-Subsystem für Linux. Auf diese Weise ist keine Virtualisierung eines Linux-Servers notwendig.</w:t>
      </w:r>
    </w:p>
    <w:p w14:paraId="5BF1783B" w14:textId="77777777" w:rsidR="00D60C0A" w:rsidRPr="00D60C0A" w:rsidRDefault="00D60C0A" w:rsidP="00D60C0A">
      <w:r w:rsidRPr="00D60C0A">
        <w:t xml:space="preserve">Als erstes </w:t>
      </w:r>
      <w:proofErr w:type="spellStart"/>
      <w:r w:rsidRPr="00D60C0A">
        <w:t>mussWSL</w:t>
      </w:r>
      <w:proofErr w:type="spellEnd"/>
      <w:r w:rsidRPr="00D60C0A">
        <w:t xml:space="preserve"> installiert werden:</w:t>
      </w:r>
    </w:p>
    <w:p w14:paraId="599E5A6E" w14:textId="77777777" w:rsidR="00D60C0A" w:rsidRPr="00D60C0A" w:rsidRDefault="00D60C0A" w:rsidP="00D60C0A">
      <w:r w:rsidRPr="00D60C0A">
        <w:t xml:space="preserve">Dazu starten Sie eine </w:t>
      </w:r>
      <w:proofErr w:type="spellStart"/>
      <w:r w:rsidRPr="00D60C0A">
        <w:t>Powershell</w:t>
      </w:r>
      <w:proofErr w:type="spellEnd"/>
      <w:r w:rsidRPr="00D60C0A">
        <w:t xml:space="preserve"> als Administrator. Danach geben Sie in der </w:t>
      </w:r>
      <w:proofErr w:type="spellStart"/>
      <w:r w:rsidRPr="00D60C0A">
        <w:t>Powershell</w:t>
      </w:r>
      <w:proofErr w:type="spellEnd"/>
      <w:r w:rsidRPr="00D60C0A">
        <w:t xml:space="preserve"> den folgenden Befehl ein:</w:t>
      </w:r>
    </w:p>
    <w:p w14:paraId="699A10C8" w14:textId="77777777" w:rsidR="00D60C0A" w:rsidRDefault="00D60C0A" w:rsidP="00D60C0A"/>
    <w:p w14:paraId="5DD77C90" w14:textId="77777777" w:rsidR="00D60C0A" w:rsidRPr="00D60C0A" w:rsidRDefault="00D60C0A" w:rsidP="00D60C0A">
      <w:pPr>
        <w:pStyle w:val="Code"/>
      </w:pPr>
      <w:proofErr w:type="spellStart"/>
      <w:r w:rsidRPr="00D60C0A">
        <w:t>wsl</w:t>
      </w:r>
      <w:proofErr w:type="spellEnd"/>
      <w:r w:rsidRPr="00D60C0A">
        <w:t xml:space="preserve"> --</w:t>
      </w:r>
      <w:proofErr w:type="spellStart"/>
      <w:r w:rsidRPr="00D60C0A">
        <w:t>install</w:t>
      </w:r>
      <w:proofErr w:type="spellEnd"/>
    </w:p>
    <w:p w14:paraId="455796B9" w14:textId="77777777" w:rsidR="00D60C0A" w:rsidRDefault="00D60C0A" w:rsidP="00D60C0A"/>
    <w:p w14:paraId="54FA2F42" w14:textId="77777777" w:rsidR="00D60C0A" w:rsidRDefault="00D60C0A">
      <w:r>
        <w:rPr>
          <w:noProof/>
        </w:rPr>
        <w:drawing>
          <wp:inline distT="0" distB="0" distL="0" distR="0" wp14:anchorId="0681BC1B" wp14:editId="56192CF4">
            <wp:extent cx="5219700" cy="1940560"/>
            <wp:effectExtent l="0" t="0" r="0" b="2540"/>
            <wp:docPr id="42055572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219700" cy="1940560"/>
                    </a:xfrm>
                    <a:prstGeom prst="rect">
                      <a:avLst/>
                    </a:prstGeom>
                    <a:noFill/>
                    <a:ln>
                      <a:noFill/>
                    </a:ln>
                  </pic:spPr>
                </pic:pic>
              </a:graphicData>
            </a:graphic>
          </wp:inline>
        </w:drawing>
      </w:r>
    </w:p>
    <w:p w14:paraId="54E02295" w14:textId="77777777" w:rsidR="00D60C0A" w:rsidRDefault="00D60C0A"/>
    <w:p w14:paraId="2C515488" w14:textId="77777777" w:rsidR="00D60C0A" w:rsidRDefault="00D60C0A"/>
    <w:p w14:paraId="37761817" w14:textId="77777777" w:rsidR="00D60C0A" w:rsidRPr="00D60C0A" w:rsidRDefault="00D60C0A" w:rsidP="00D60C0A">
      <w:r w:rsidRPr="00D60C0A">
        <w:t>Jetzt ist ein Neustart notwendig!</w:t>
      </w:r>
    </w:p>
    <w:p w14:paraId="4886F582" w14:textId="77777777" w:rsidR="00D60C0A" w:rsidRPr="00D60C0A" w:rsidRDefault="00D60C0A" w:rsidP="00D60C0A">
      <w:r w:rsidRPr="00D60C0A">
        <w:t xml:space="preserve">Nach dem </w:t>
      </w:r>
      <w:proofErr w:type="spellStart"/>
      <w:r w:rsidRPr="00D60C0A">
        <w:t>neustart</w:t>
      </w:r>
      <w:proofErr w:type="spellEnd"/>
      <w:r w:rsidRPr="00D60C0A">
        <w:t xml:space="preserve"> muss eine Linux-Distribution installiert werden. mit dem Befehl </w:t>
      </w:r>
      <w:proofErr w:type="spellStart"/>
      <w:r w:rsidRPr="00D60C0A">
        <w:rPr>
          <w:b/>
          <w:bCs/>
          <w:i/>
          <w:iCs/>
        </w:rPr>
        <w:t>wsl</w:t>
      </w:r>
      <w:proofErr w:type="spellEnd"/>
      <w:r w:rsidRPr="00D60C0A">
        <w:rPr>
          <w:b/>
          <w:bCs/>
          <w:i/>
          <w:iCs/>
        </w:rPr>
        <w:t xml:space="preserve"> — </w:t>
      </w:r>
      <w:proofErr w:type="spellStart"/>
      <w:r w:rsidRPr="00D60C0A">
        <w:rPr>
          <w:b/>
          <w:bCs/>
          <w:i/>
          <w:iCs/>
        </w:rPr>
        <w:t>list</w:t>
      </w:r>
      <w:proofErr w:type="spellEnd"/>
      <w:r w:rsidRPr="00D60C0A">
        <w:rPr>
          <w:b/>
          <w:bCs/>
          <w:i/>
          <w:iCs/>
        </w:rPr>
        <w:t xml:space="preserve"> –online</w:t>
      </w:r>
      <w:r w:rsidRPr="00D60C0A">
        <w:rPr>
          <w:b/>
          <w:bCs/>
        </w:rPr>
        <w:t xml:space="preserve"> </w:t>
      </w:r>
      <w:r w:rsidRPr="00D60C0A">
        <w:t>kann eine Übersicht der installierbaren Distributionen angezeigt werden:</w:t>
      </w:r>
    </w:p>
    <w:p w14:paraId="66EE0661" w14:textId="77777777" w:rsidR="00D60C0A" w:rsidRDefault="00D60C0A"/>
    <w:p w14:paraId="7FC2EBC4" w14:textId="77777777" w:rsidR="00D60C0A" w:rsidRDefault="00D60C0A">
      <w:r>
        <w:rPr>
          <w:noProof/>
        </w:rPr>
        <w:drawing>
          <wp:inline distT="0" distB="0" distL="0" distR="0" wp14:anchorId="088C8208" wp14:editId="2738F75C">
            <wp:extent cx="2767965" cy="1639570"/>
            <wp:effectExtent l="0" t="0" r="0" b="0"/>
            <wp:docPr id="1850427195"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767965" cy="1639570"/>
                    </a:xfrm>
                    <a:prstGeom prst="rect">
                      <a:avLst/>
                    </a:prstGeom>
                    <a:noFill/>
                    <a:ln>
                      <a:noFill/>
                    </a:ln>
                  </pic:spPr>
                </pic:pic>
              </a:graphicData>
            </a:graphic>
          </wp:inline>
        </w:drawing>
      </w:r>
    </w:p>
    <w:p w14:paraId="4DF106E0" w14:textId="77777777" w:rsidR="00D60C0A" w:rsidRDefault="00D60C0A"/>
    <w:p w14:paraId="7DCD15A6" w14:textId="77777777" w:rsidR="00D60C0A" w:rsidRDefault="00D60C0A"/>
    <w:p w14:paraId="5DA02C95" w14:textId="77777777" w:rsidR="00D60C0A" w:rsidRDefault="00D60C0A">
      <w:r w:rsidRPr="00D60C0A">
        <w:lastRenderedPageBreak/>
        <w:t>Wir nutzen in diesen Beispiel Ubuntu 20.4.</w:t>
      </w:r>
    </w:p>
    <w:p w14:paraId="4AFC31B1" w14:textId="2B0F32CE" w:rsidR="00D60C0A" w:rsidRDefault="00D60C0A"/>
    <w:p w14:paraId="4AE087A6" w14:textId="77777777" w:rsidR="00D60C0A" w:rsidRDefault="00D60C0A">
      <w:r>
        <w:rPr>
          <w:noProof/>
        </w:rPr>
        <w:drawing>
          <wp:inline distT="0" distB="0" distL="0" distR="0" wp14:anchorId="7C06BAB2" wp14:editId="54A2D50B">
            <wp:extent cx="4324985" cy="518795"/>
            <wp:effectExtent l="0" t="0" r="0" b="0"/>
            <wp:docPr id="1774410556"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324985" cy="518795"/>
                    </a:xfrm>
                    <a:prstGeom prst="rect">
                      <a:avLst/>
                    </a:prstGeom>
                    <a:noFill/>
                    <a:ln>
                      <a:noFill/>
                    </a:ln>
                  </pic:spPr>
                </pic:pic>
              </a:graphicData>
            </a:graphic>
          </wp:inline>
        </w:drawing>
      </w:r>
    </w:p>
    <w:p w14:paraId="5B8B34B8" w14:textId="77777777" w:rsidR="00D60C0A" w:rsidRDefault="00D60C0A"/>
    <w:p w14:paraId="6FFFA352" w14:textId="77777777" w:rsidR="00D60C0A" w:rsidRDefault="00D60C0A">
      <w:r w:rsidRPr="00D60C0A">
        <w:t>Danach kann Ubuntu 20.4 aus dem Startmenü aus gestartet werden. Ist der Rechner gestartet, kann nach der folgenden Anleitung der Apache WSGI installiert werden:</w:t>
      </w:r>
    </w:p>
    <w:p w14:paraId="7D06F96D" w14:textId="77777777" w:rsidR="00D60C0A" w:rsidRDefault="00D60C0A"/>
    <w:p w14:paraId="0E3032E2" w14:textId="77777777" w:rsidR="00D60C0A" w:rsidRDefault="00D60C0A">
      <w:r w:rsidRPr="00D60C0A">
        <w:t>Tipp:</w:t>
      </w:r>
      <w:r w:rsidRPr="00D60C0A">
        <w:br/>
        <w:t>Um in das Linux-Verzeichnis zuzugreifen, können Sie in der Windows Explorer-Adressleiste einfach</w:t>
      </w:r>
      <w:r w:rsidRPr="00D60C0A">
        <w:rPr>
          <w:b/>
          <w:bCs/>
        </w:rPr>
        <w:t xml:space="preserve"> \\wsl$ </w:t>
      </w:r>
      <w:r w:rsidRPr="00D60C0A">
        <w:t>eingeben!</w:t>
      </w:r>
    </w:p>
    <w:p w14:paraId="7288AFC8" w14:textId="6A1CBF2C" w:rsidR="00D60C0A" w:rsidRDefault="00D60C0A"/>
    <w:p w14:paraId="4F145B8B" w14:textId="5682C9E8" w:rsidR="00464AEC" w:rsidRDefault="00464AEC" w:rsidP="00D60C0A">
      <w:r>
        <w:br w:type="page"/>
      </w:r>
    </w:p>
    <w:p w14:paraId="7A3A615C" w14:textId="3DADDB86" w:rsidR="00186ADE" w:rsidRDefault="00186ADE" w:rsidP="00DF3310">
      <w:pPr>
        <w:pStyle w:val="berschrift1"/>
      </w:pPr>
      <w:bookmarkStart w:id="19" w:name="_Toc215218607"/>
      <w:r>
        <w:lastRenderedPageBreak/>
        <w:t>Abbildungs- und Quellenverzeichnis</w:t>
      </w:r>
      <w:bookmarkEnd w:id="19"/>
      <w:r>
        <w:t xml:space="preserve"> </w:t>
      </w:r>
    </w:p>
    <w:p w14:paraId="4B14BCD0" w14:textId="5A9C49CB" w:rsidR="009E6AF5" w:rsidRDefault="009E6AF5" w:rsidP="00186ADE">
      <w:pPr>
        <w:pStyle w:val="StandardWeb"/>
      </w:pPr>
      <w:r>
        <w:t>Quelle WSGI-Anleitungen: http://hotlein.de</w:t>
      </w:r>
    </w:p>
    <w:p w14:paraId="2CB605BA" w14:textId="7CB51C89" w:rsidR="00186ADE" w:rsidRDefault="00186ADE" w:rsidP="00186ADE">
      <w:pPr>
        <w:pStyle w:val="StandardWeb"/>
      </w:pPr>
      <w:r>
        <w:t xml:space="preserve">Das Python Logo ist ein eingetragenes Warenzeichen der Python Software </w:t>
      </w:r>
      <w:proofErr w:type="spellStart"/>
      <w:r>
        <w:t>Foundation</w:t>
      </w:r>
      <w:proofErr w:type="spellEnd"/>
      <w:r>
        <w:br/>
        <w:t>Alle auf dieser Website veröffentlichten Logos sowie Marken-, Produkt- und Warenzeichen sind Eigentum der jeweiligen Unternehmen</w:t>
      </w:r>
      <w:r>
        <w:br/>
        <w:t xml:space="preserve">© WBS TRAINING AG – Alle Rechte vorbehalten </w:t>
      </w:r>
    </w:p>
    <w:p w14:paraId="5E067B6C" w14:textId="77777777" w:rsidR="00186ADE" w:rsidRDefault="00186ADE" w:rsidP="00AD64AB">
      <w:pPr>
        <w:pStyle w:val="berschrift1"/>
      </w:pPr>
      <w:bookmarkStart w:id="20" w:name="_Toc215218608"/>
      <w:r>
        <w:t>Nutzungsrechte:</w:t>
      </w:r>
      <w:bookmarkEnd w:id="20"/>
      <w:r>
        <w:t xml:space="preserve"> </w:t>
      </w:r>
    </w:p>
    <w:p w14:paraId="39B9C9AF" w14:textId="77777777" w:rsidR="00186ADE" w:rsidRDefault="00186ADE" w:rsidP="00186ADE">
      <w:pPr>
        <w:pStyle w:val="StandardWeb"/>
      </w:pPr>
      <w:r>
        <w:t xml:space="preserve">Die Nutzung dieser Dokumentation ist ausschließlich für Schulungszwecke der WBS TRAINING AG gestattet. Eine Weitergabe an Dritte, auch auszugsweise, sowie Vervielfältigungen und Verbreitungen aller Art (elektronische und andere Verfahren) inklusive Übersetzungen sind nur mit vorheriger schriftlicher Zustimmung des Rechtinhabers gestattet. Zuwiderhandlungen verpflichten zu Schadenersatz. </w:t>
      </w:r>
    </w:p>
    <w:p w14:paraId="277B042F" w14:textId="77777777" w:rsidR="00186ADE" w:rsidRDefault="00186ADE" w:rsidP="00AD64AB">
      <w:pPr>
        <w:pStyle w:val="berschrift1"/>
      </w:pPr>
      <w:bookmarkStart w:id="21" w:name="_Toc215218609"/>
      <w:r>
        <w:t>Herausgeber:</w:t>
      </w:r>
      <w:bookmarkEnd w:id="21"/>
      <w:r>
        <w:t xml:space="preserve"> </w:t>
      </w:r>
    </w:p>
    <w:p w14:paraId="355C4F19" w14:textId="77777777" w:rsidR="00186ADE" w:rsidRDefault="00186ADE" w:rsidP="00186ADE">
      <w:pPr>
        <w:pStyle w:val="StandardWeb"/>
      </w:pPr>
      <w:r>
        <w:t>WBS TRAINING AG</w:t>
      </w:r>
      <w:r>
        <w:br/>
        <w:t>Lorenzweg 5</w:t>
      </w:r>
      <w:r>
        <w:br/>
        <w:t>12099 Berlin</w:t>
      </w:r>
      <w:r>
        <w:br/>
        <w:t>Haftungsausschluss:</w:t>
      </w:r>
      <w:r>
        <w:br/>
        <w:t xml:space="preserve">Alle Inhalte sind nach bestem Wissen korrekt und vollständig recherchiert und mit größtmöglicher Sorgfalt für die Schulungsunterlage zusammengestellt. Wir sind um die laufende Aktualisierung aller Informationen und Daten bemüht. Dennoch können Fehler (z.B. Abweichungen zur beschriebenen Hard- und Software durch kurzfristige Updates) auftreten, sodass wir für die vollständige Übereinstimmung, Richtigkeit und Aktualität keine Gewähr übernehmen. Hinweise unserer Nutzer werden konsequent weiterverfolgt. </w:t>
      </w:r>
    </w:p>
    <w:p w14:paraId="78ADF4DC" w14:textId="31534B9F" w:rsidR="00217971" w:rsidRDefault="00217971"/>
    <w:sectPr w:rsidR="00217971" w:rsidSect="002365DD">
      <w:headerReference w:type="default" r:id="rId61"/>
      <w:footerReference w:type="default" r:id="rId62"/>
      <w:headerReference w:type="first" r:id="rId63"/>
      <w:footerReference w:type="first" r:id="rId64"/>
      <w:pgSz w:w="11906" w:h="16838" w:code="9"/>
      <w:pgMar w:top="1418" w:right="2268" w:bottom="1134" w:left="1418"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ED3AE7" w14:textId="77777777" w:rsidR="00974A50" w:rsidRDefault="00974A50" w:rsidP="00422628">
      <w:r>
        <w:separator/>
      </w:r>
    </w:p>
  </w:endnote>
  <w:endnote w:type="continuationSeparator" w:id="0">
    <w:p w14:paraId="7E037CA8" w14:textId="77777777" w:rsidR="00974A50" w:rsidRDefault="00974A50" w:rsidP="004226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rutiger 45 Light">
    <w:altName w:val="Calibri"/>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Frutiger">
    <w:altName w:val="Calibri"/>
    <w:charset w:val="00"/>
    <w:family w:val="auto"/>
    <w:pitch w:val="variable"/>
    <w:sig w:usb0="80000027"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9A85A" w14:textId="4C7EEB44" w:rsidR="00D4556F" w:rsidRDefault="00266679">
    <w:pPr>
      <w:pStyle w:val="Fuzeile"/>
    </w:pPr>
    <w:r>
      <w:rPr>
        <w:noProof/>
        <w:lang w:eastAsia="de-DE"/>
      </w:rPr>
      <mc:AlternateContent>
        <mc:Choice Requires="wpg">
          <w:drawing>
            <wp:anchor distT="0" distB="0" distL="114300" distR="114300" simplePos="0" relativeHeight="251683840" behindDoc="0" locked="0" layoutInCell="1" allowOverlap="1" wp14:anchorId="3C146F63" wp14:editId="77020114">
              <wp:simplePos x="0" y="0"/>
              <wp:positionH relativeFrom="column">
                <wp:posOffset>-281305</wp:posOffset>
              </wp:positionH>
              <wp:positionV relativeFrom="paragraph">
                <wp:posOffset>-654685</wp:posOffset>
              </wp:positionV>
              <wp:extent cx="6524625" cy="790575"/>
              <wp:effectExtent l="0" t="0" r="9525" b="0"/>
              <wp:wrapNone/>
              <wp:docPr id="17" name="Gruppieren 17"/>
              <wp:cNvGraphicFramePr/>
              <a:graphic xmlns:a="http://schemas.openxmlformats.org/drawingml/2006/main">
                <a:graphicData uri="http://schemas.microsoft.com/office/word/2010/wordprocessingGroup">
                  <wpg:wgp>
                    <wpg:cNvGrpSpPr/>
                    <wpg:grpSpPr>
                      <a:xfrm>
                        <a:off x="0" y="0"/>
                        <a:ext cx="6524625" cy="790575"/>
                        <a:chOff x="0" y="0"/>
                        <a:chExt cx="6524625" cy="790575"/>
                      </a:xfrm>
                    </wpg:grpSpPr>
                    <wps:wsp>
                      <wps:cNvPr id="18" name="Textfeld 2"/>
                      <wps:cNvSpPr txBox="1">
                        <a:spLocks noChangeArrowheads="1"/>
                      </wps:cNvSpPr>
                      <wps:spPr bwMode="auto">
                        <a:xfrm>
                          <a:off x="0" y="180975"/>
                          <a:ext cx="6524625" cy="466725"/>
                        </a:xfrm>
                        <a:prstGeom prst="rect">
                          <a:avLst/>
                        </a:prstGeom>
                        <a:solidFill>
                          <a:srgbClr val="FFFFFF"/>
                        </a:solidFill>
                        <a:ln w="9525">
                          <a:noFill/>
                          <a:miter lim="800000"/>
                          <a:headEnd/>
                          <a:tailEnd/>
                        </a:ln>
                      </wps:spPr>
                      <wps:txbx>
                        <w:txbxContent>
                          <w:p w14:paraId="0AAAFDD1" w14:textId="686AAD15" w:rsidR="00266679" w:rsidRDefault="00266679" w:rsidP="00266679">
                            <w:pPr>
                              <w:pStyle w:val="Fuzeile"/>
                              <w:spacing w:before="120"/>
                              <w:jc w:val="center"/>
                              <w:rPr>
                                <w:rFonts w:eastAsia="Calibri"/>
                                <w:color w:val="00204B"/>
                              </w:rPr>
                            </w:pPr>
                            <w:r w:rsidRPr="00D3311C">
                              <w:rPr>
                                <w:rFonts w:eastAsia="Calibri"/>
                                <w:color w:val="00204B"/>
                              </w:rPr>
                              <w:t>© WBS TRAINING AG</w:t>
                            </w:r>
                            <w:r>
                              <w:rPr>
                                <w:rFonts w:eastAsia="Calibri"/>
                                <w:color w:val="00204B"/>
                              </w:rPr>
                              <w:t xml:space="preserve">                                                                                                                  S</w:t>
                            </w:r>
                            <w:r w:rsidRPr="00D3311C">
                              <w:rPr>
                                <w:rFonts w:eastAsia="Calibri"/>
                                <w:color w:val="00204B"/>
                              </w:rPr>
                              <w:t xml:space="preserve">eite </w:t>
                            </w:r>
                            <w:r w:rsidRPr="00D3311C">
                              <w:rPr>
                                <w:rFonts w:eastAsia="Calibri"/>
                                <w:color w:val="00204B"/>
                              </w:rPr>
                              <w:fldChar w:fldCharType="begin"/>
                            </w:r>
                            <w:r w:rsidRPr="00D3311C">
                              <w:rPr>
                                <w:rFonts w:eastAsia="Calibri"/>
                                <w:color w:val="00204B"/>
                              </w:rPr>
                              <w:instrText>PAGE   \* MERGEFORMAT</w:instrText>
                            </w:r>
                            <w:r w:rsidRPr="00D3311C">
                              <w:rPr>
                                <w:rFonts w:eastAsia="Calibri"/>
                                <w:color w:val="00204B"/>
                              </w:rPr>
                              <w:fldChar w:fldCharType="separate"/>
                            </w:r>
                            <w:r w:rsidR="004C05EC">
                              <w:rPr>
                                <w:rFonts w:eastAsia="Calibri"/>
                                <w:noProof/>
                                <w:color w:val="00204B"/>
                              </w:rPr>
                              <w:t>2</w:t>
                            </w:r>
                            <w:r w:rsidRPr="00D3311C">
                              <w:rPr>
                                <w:rFonts w:eastAsia="Calibri"/>
                                <w:color w:val="00204B"/>
                              </w:rPr>
                              <w:fldChar w:fldCharType="end"/>
                            </w:r>
                            <w:r w:rsidRPr="00D3311C">
                              <w:rPr>
                                <w:rFonts w:eastAsia="Calibri"/>
                                <w:color w:val="00204B"/>
                              </w:rPr>
                              <w:t xml:space="preserve"> | </w:t>
                            </w:r>
                            <w:r w:rsidRPr="00D3311C">
                              <w:rPr>
                                <w:rFonts w:eastAsia="Calibri"/>
                                <w:color w:val="00204B"/>
                              </w:rPr>
                              <w:fldChar w:fldCharType="begin"/>
                            </w:r>
                            <w:r w:rsidRPr="00D3311C">
                              <w:rPr>
                                <w:rFonts w:eastAsia="Calibri"/>
                                <w:color w:val="00204B"/>
                              </w:rPr>
                              <w:instrText>NUMPAGES  \* Arabic  \* MERGEFORMAT</w:instrText>
                            </w:r>
                            <w:r w:rsidRPr="00D3311C">
                              <w:rPr>
                                <w:rFonts w:eastAsia="Calibri"/>
                                <w:color w:val="00204B"/>
                              </w:rPr>
                              <w:fldChar w:fldCharType="separate"/>
                            </w:r>
                            <w:r w:rsidR="004C05EC">
                              <w:rPr>
                                <w:rFonts w:eastAsia="Calibri"/>
                                <w:noProof/>
                                <w:color w:val="00204B"/>
                              </w:rPr>
                              <w:t>2</w:t>
                            </w:r>
                            <w:r w:rsidRPr="00D3311C">
                              <w:rPr>
                                <w:rFonts w:eastAsia="Calibri"/>
                                <w:color w:val="00204B"/>
                              </w:rPr>
                              <w:fldChar w:fldCharType="end"/>
                            </w:r>
                          </w:p>
                          <w:p w14:paraId="5CD7F5BE" w14:textId="77777777" w:rsidR="00266679" w:rsidRDefault="00266679" w:rsidP="00266679">
                            <w:pPr>
                              <w:pStyle w:val="Fuzeile"/>
                              <w:spacing w:before="120"/>
                              <w:jc w:val="center"/>
                              <w:rPr>
                                <w:rFonts w:eastAsia="Calibri"/>
                                <w:color w:val="00204B"/>
                              </w:rPr>
                            </w:pPr>
                          </w:p>
                          <w:p w14:paraId="63FB6A6A" w14:textId="77777777" w:rsidR="00266679" w:rsidRDefault="00266679" w:rsidP="00266679">
                            <w:pPr>
                              <w:pStyle w:val="Fuzeile"/>
                              <w:spacing w:before="120"/>
                              <w:jc w:val="center"/>
                              <w:rPr>
                                <w:rFonts w:eastAsia="Calibri"/>
                                <w:color w:val="00204B"/>
                              </w:rPr>
                            </w:pPr>
                          </w:p>
                          <w:p w14:paraId="3F2E5008" w14:textId="77777777" w:rsidR="00266679" w:rsidRDefault="00266679" w:rsidP="00266679">
                            <w:pPr>
                              <w:pStyle w:val="Fuzeile"/>
                              <w:spacing w:before="120"/>
                              <w:jc w:val="center"/>
                              <w:rPr>
                                <w:rFonts w:eastAsia="Calibri"/>
                                <w:color w:val="00204B"/>
                              </w:rPr>
                            </w:pPr>
                          </w:p>
                          <w:p w14:paraId="6EC10F7B" w14:textId="77777777" w:rsidR="00266679" w:rsidRDefault="00266679" w:rsidP="00266679">
                            <w:pPr>
                              <w:pStyle w:val="Fuzeile"/>
                              <w:spacing w:before="120"/>
                              <w:jc w:val="center"/>
                              <w:rPr>
                                <w:rFonts w:eastAsia="Calibri"/>
                                <w:color w:val="00204B"/>
                              </w:rPr>
                            </w:pPr>
                          </w:p>
                          <w:p w14:paraId="7F7BD3F2" w14:textId="77777777" w:rsidR="00266679" w:rsidRPr="00DC1F56" w:rsidRDefault="00266679" w:rsidP="00266679">
                            <w:pPr>
                              <w:pStyle w:val="Fuzeile"/>
                              <w:spacing w:before="120"/>
                              <w:jc w:val="center"/>
                              <w:rPr>
                                <w:rFonts w:eastAsia="Calibri"/>
                                <w:color w:val="00204B"/>
                              </w:rPr>
                            </w:pPr>
                          </w:p>
                        </w:txbxContent>
                      </wps:txbx>
                      <wps:bodyPr rot="0" vert="horz" wrap="square" lIns="91440" tIns="45720" rIns="91440" bIns="45720" anchor="t" anchorCtr="0">
                        <a:noAutofit/>
                      </wps:bodyPr>
                    </wps:wsp>
                    <wpg:grpSp>
                      <wpg:cNvPr id="19" name="Gruppieren 19"/>
                      <wpg:cNvGrpSpPr/>
                      <wpg:grpSpPr>
                        <a:xfrm>
                          <a:off x="2990850" y="0"/>
                          <a:ext cx="790575" cy="790575"/>
                          <a:chOff x="0" y="0"/>
                          <a:chExt cx="790575" cy="790575"/>
                        </a:xfrm>
                      </wpg:grpSpPr>
                      <pic:pic xmlns:pic="http://schemas.openxmlformats.org/drawingml/2006/picture">
                        <pic:nvPicPr>
                          <pic:cNvPr id="20" name="Grafik 20" descr="C:\Users\nadin.haertwig\Desktop\icon_bearbeiten.jpg"/>
                          <pic:cNvPicPr>
                            <a:picLocks noChangeAspect="1"/>
                          </pic:cNvPicPr>
                        </pic:nvPicPr>
                        <pic:blipFill rotWithShape="1">
                          <a:blip r:embed="rId1">
                            <a:grayscl/>
                            <a:extLst>
                              <a:ext uri="{28A0092B-C50C-407E-A947-70E740481C1C}">
                                <a14:useLocalDpi xmlns:a14="http://schemas.microsoft.com/office/drawing/2010/main" val="0"/>
                              </a:ext>
                            </a:extLst>
                          </a:blip>
                          <a:srcRect l="-18627" t="-18627" r="-18627" b="-18627"/>
                          <a:stretch/>
                        </pic:blipFill>
                        <pic:spPr bwMode="auto">
                          <a:xfrm>
                            <a:off x="0" y="0"/>
                            <a:ext cx="790575" cy="790575"/>
                          </a:xfrm>
                          <a:prstGeom prst="rect">
                            <a:avLst/>
                          </a:prstGeom>
                          <a:noFill/>
                          <a:ln>
                            <a:noFill/>
                          </a:ln>
                        </pic:spPr>
                      </pic:pic>
                      <wps:wsp>
                        <wps:cNvPr id="21" name="Ellipse 21"/>
                        <wps:cNvSpPr/>
                        <wps:spPr>
                          <a:xfrm>
                            <a:off x="133350" y="161925"/>
                            <a:ext cx="487947" cy="487947"/>
                          </a:xfrm>
                          <a:prstGeom prst="ellipse">
                            <a:avLst/>
                          </a:prstGeom>
                          <a:noFill/>
                          <a:ln w="12700">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3C146F63" id="Gruppieren 17" o:spid="_x0000_s1026" style="position:absolute;margin-left:-22.15pt;margin-top:-51.55pt;width:513.75pt;height:62.25pt;z-index:251683840" coordsize="65246,790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">
              <v:shapetype id="_x0000_t202" coordsize="21600,21600" o:spt="202" path="m,l,21600r21600,l21600,xe">
                <v:stroke joinstyle="miter"/>
                <v:path gradientshapeok="t" o:connecttype="rect"/>
              </v:shapetype>
              <v:shape id="Textfeld 2" o:spid="_x0000_s1027" type="#_x0000_t202" style="position:absolute;top:1809;width:65246;height:46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" stroked="f">
                <v:textbox>
                  <w:txbxContent>
                    <w:p w14:paraId="0AAAFDD1" w14:textId="686AAD15" w:rsidR="00266679" w:rsidRDefault="00266679" w:rsidP="00266679">
                      <w:pPr>
                        <w:pStyle w:val="Fuzeile"/>
                        <w:spacing w:before="120"/>
                        <w:jc w:val="center"/>
                        <w:rPr>
                          <w:rFonts w:eastAsia="Calibri"/>
                          <w:color w:val="00204B"/>
                        </w:rPr>
                      </w:pPr>
                      <w:r w:rsidRPr="00D3311C">
                        <w:rPr>
                          <w:rFonts w:eastAsia="Calibri"/>
                          <w:color w:val="00204B"/>
                        </w:rPr>
                        <w:t>© WBS TRAINING AG</w:t>
                      </w:r>
                      <w:r>
                        <w:rPr>
                          <w:rFonts w:eastAsia="Calibri"/>
                          <w:color w:val="00204B"/>
                        </w:rPr>
                        <w:t xml:space="preserve">                                                                                                                  S</w:t>
                      </w:r>
                      <w:r w:rsidRPr="00D3311C">
                        <w:rPr>
                          <w:rFonts w:eastAsia="Calibri"/>
                          <w:color w:val="00204B"/>
                        </w:rPr>
                        <w:t xml:space="preserve">eite </w:t>
                      </w:r>
                      <w:r w:rsidRPr="00D3311C">
                        <w:rPr>
                          <w:rFonts w:eastAsia="Calibri"/>
                          <w:color w:val="00204B"/>
                        </w:rPr>
                        <w:fldChar w:fldCharType="begin"/>
                      </w:r>
                      <w:r w:rsidRPr="00D3311C">
                        <w:rPr>
                          <w:rFonts w:eastAsia="Calibri"/>
                          <w:color w:val="00204B"/>
                        </w:rPr>
                        <w:instrText>PAGE   \* MERGEFORMAT</w:instrText>
                      </w:r>
                      <w:r w:rsidRPr="00D3311C">
                        <w:rPr>
                          <w:rFonts w:eastAsia="Calibri"/>
                          <w:color w:val="00204B"/>
                        </w:rPr>
                        <w:fldChar w:fldCharType="separate"/>
                      </w:r>
                      <w:r w:rsidR="004C05EC">
                        <w:rPr>
                          <w:rFonts w:eastAsia="Calibri"/>
                          <w:noProof/>
                          <w:color w:val="00204B"/>
                        </w:rPr>
                        <w:t>2</w:t>
                      </w:r>
                      <w:r w:rsidRPr="00D3311C">
                        <w:rPr>
                          <w:rFonts w:eastAsia="Calibri"/>
                          <w:color w:val="00204B"/>
                        </w:rPr>
                        <w:fldChar w:fldCharType="end"/>
                      </w:r>
                      <w:r w:rsidRPr="00D3311C">
                        <w:rPr>
                          <w:rFonts w:eastAsia="Calibri"/>
                          <w:color w:val="00204B"/>
                        </w:rPr>
                        <w:t xml:space="preserve"> | </w:t>
                      </w:r>
                      <w:r w:rsidRPr="00D3311C">
                        <w:rPr>
                          <w:rFonts w:eastAsia="Calibri"/>
                          <w:color w:val="00204B"/>
                        </w:rPr>
                        <w:fldChar w:fldCharType="begin"/>
                      </w:r>
                      <w:r w:rsidRPr="00D3311C">
                        <w:rPr>
                          <w:rFonts w:eastAsia="Calibri"/>
                          <w:color w:val="00204B"/>
                        </w:rPr>
                        <w:instrText>NUMPAGES  \* Arabic  \* MERGEFORMAT</w:instrText>
                      </w:r>
                      <w:r w:rsidRPr="00D3311C">
                        <w:rPr>
                          <w:rFonts w:eastAsia="Calibri"/>
                          <w:color w:val="00204B"/>
                        </w:rPr>
                        <w:fldChar w:fldCharType="separate"/>
                      </w:r>
                      <w:r w:rsidR="004C05EC">
                        <w:rPr>
                          <w:rFonts w:eastAsia="Calibri"/>
                          <w:noProof/>
                          <w:color w:val="00204B"/>
                        </w:rPr>
                        <w:t>2</w:t>
                      </w:r>
                      <w:r w:rsidRPr="00D3311C">
                        <w:rPr>
                          <w:rFonts w:eastAsia="Calibri"/>
                          <w:color w:val="00204B"/>
                        </w:rPr>
                        <w:fldChar w:fldCharType="end"/>
                      </w:r>
                    </w:p>
                    <w:p w14:paraId="5CD7F5BE" w14:textId="77777777" w:rsidR="00266679" w:rsidRDefault="00266679" w:rsidP="00266679">
                      <w:pPr>
                        <w:pStyle w:val="Fuzeile"/>
                        <w:spacing w:before="120"/>
                        <w:jc w:val="center"/>
                        <w:rPr>
                          <w:rFonts w:eastAsia="Calibri"/>
                          <w:color w:val="00204B"/>
                        </w:rPr>
                      </w:pPr>
                    </w:p>
                    <w:p w14:paraId="63FB6A6A" w14:textId="77777777" w:rsidR="00266679" w:rsidRDefault="00266679" w:rsidP="00266679">
                      <w:pPr>
                        <w:pStyle w:val="Fuzeile"/>
                        <w:spacing w:before="120"/>
                        <w:jc w:val="center"/>
                        <w:rPr>
                          <w:rFonts w:eastAsia="Calibri"/>
                          <w:color w:val="00204B"/>
                        </w:rPr>
                      </w:pPr>
                    </w:p>
                    <w:p w14:paraId="3F2E5008" w14:textId="77777777" w:rsidR="00266679" w:rsidRDefault="00266679" w:rsidP="00266679">
                      <w:pPr>
                        <w:pStyle w:val="Fuzeile"/>
                        <w:spacing w:before="120"/>
                        <w:jc w:val="center"/>
                        <w:rPr>
                          <w:rFonts w:eastAsia="Calibri"/>
                          <w:color w:val="00204B"/>
                        </w:rPr>
                      </w:pPr>
                    </w:p>
                    <w:p w14:paraId="6EC10F7B" w14:textId="77777777" w:rsidR="00266679" w:rsidRDefault="00266679" w:rsidP="00266679">
                      <w:pPr>
                        <w:pStyle w:val="Fuzeile"/>
                        <w:spacing w:before="120"/>
                        <w:jc w:val="center"/>
                        <w:rPr>
                          <w:rFonts w:eastAsia="Calibri"/>
                          <w:color w:val="00204B"/>
                        </w:rPr>
                      </w:pPr>
                    </w:p>
                    <w:p w14:paraId="7F7BD3F2" w14:textId="77777777" w:rsidR="00266679" w:rsidRPr="00DC1F56" w:rsidRDefault="00266679" w:rsidP="00266679">
                      <w:pPr>
                        <w:pStyle w:val="Fuzeile"/>
                        <w:spacing w:before="120"/>
                        <w:jc w:val="center"/>
                        <w:rPr>
                          <w:rFonts w:eastAsia="Calibri"/>
                          <w:color w:val="00204B"/>
                        </w:rPr>
                      </w:pPr>
                    </w:p>
                  </w:txbxContent>
                </v:textbox>
              </v:shape>
              <v:group id="Gruppieren 19" o:spid="_x0000_s1028" style="position:absolute;left:29908;width:7906;height:7905" coordsize="7905,7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20" o:spid="_x0000_s1029" type="#_x0000_t75" style="position:absolute;width:7905;height:7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">
                  <v:imagedata r:id="rId2" o:title="icon_bearbeiten" croptop="-12207f" cropbottom="-12207f" cropleft="-12207f" cropright="-12207f" grayscale="t"/>
                </v:shape>
                <v:oval id="Ellipse 21" o:spid="_x0000_s1030" style="position:absolute;left:1333;top:1619;width:4879;height:48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" filled="f" strokecolor="#747070 [1614]" strokeweight="1pt">
                  <v:stroke joinstyle="miter"/>
                </v:oval>
              </v:group>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65E72" w14:textId="79D61AFD" w:rsidR="00ED7D02" w:rsidRDefault="00266679">
    <w:pPr>
      <w:pStyle w:val="Fuzeile"/>
    </w:pPr>
    <w:r>
      <w:rPr>
        <w:noProof/>
        <w:lang w:eastAsia="de-DE"/>
      </w:rPr>
      <mc:AlternateContent>
        <mc:Choice Requires="wpg">
          <w:drawing>
            <wp:anchor distT="0" distB="0" distL="114300" distR="114300" simplePos="0" relativeHeight="251681792" behindDoc="0" locked="0" layoutInCell="1" allowOverlap="1" wp14:anchorId="25D663C2" wp14:editId="310FA2A9">
              <wp:simplePos x="0" y="0"/>
              <wp:positionH relativeFrom="column">
                <wp:posOffset>-281305</wp:posOffset>
              </wp:positionH>
              <wp:positionV relativeFrom="paragraph">
                <wp:posOffset>-654685</wp:posOffset>
              </wp:positionV>
              <wp:extent cx="6524625" cy="790575"/>
              <wp:effectExtent l="0" t="0" r="9525" b="0"/>
              <wp:wrapNone/>
              <wp:docPr id="16" name="Gruppieren 16"/>
              <wp:cNvGraphicFramePr/>
              <a:graphic xmlns:a="http://schemas.openxmlformats.org/drawingml/2006/main">
                <a:graphicData uri="http://schemas.microsoft.com/office/word/2010/wordprocessingGroup">
                  <wpg:wgp>
                    <wpg:cNvGrpSpPr/>
                    <wpg:grpSpPr>
                      <a:xfrm>
                        <a:off x="0" y="0"/>
                        <a:ext cx="6524625" cy="790575"/>
                        <a:chOff x="0" y="0"/>
                        <a:chExt cx="6524625" cy="790575"/>
                      </a:xfrm>
                    </wpg:grpSpPr>
                    <wps:wsp>
                      <wps:cNvPr id="24" name="Textfeld 2"/>
                      <wps:cNvSpPr txBox="1">
                        <a:spLocks noChangeArrowheads="1"/>
                      </wps:cNvSpPr>
                      <wps:spPr bwMode="auto">
                        <a:xfrm>
                          <a:off x="0" y="180975"/>
                          <a:ext cx="6524625" cy="466725"/>
                        </a:xfrm>
                        <a:prstGeom prst="rect">
                          <a:avLst/>
                        </a:prstGeom>
                        <a:solidFill>
                          <a:srgbClr val="FFFFFF"/>
                        </a:solidFill>
                        <a:ln w="9525">
                          <a:noFill/>
                          <a:miter lim="800000"/>
                          <a:headEnd/>
                          <a:tailEnd/>
                        </a:ln>
                      </wps:spPr>
                      <wps:txbx>
                        <w:txbxContent>
                          <w:p w14:paraId="68559C40" w14:textId="0A4D32A5" w:rsidR="00E47812" w:rsidRDefault="00E47812" w:rsidP="00E47812">
                            <w:pPr>
                              <w:pStyle w:val="Fuzeile"/>
                              <w:spacing w:before="120"/>
                              <w:jc w:val="center"/>
                              <w:rPr>
                                <w:rFonts w:eastAsia="Calibri"/>
                                <w:color w:val="00204B"/>
                              </w:rPr>
                            </w:pPr>
                            <w:r w:rsidRPr="00D3311C">
                              <w:rPr>
                                <w:rFonts w:eastAsia="Calibri"/>
                                <w:color w:val="00204B"/>
                              </w:rPr>
                              <w:t>© WBS TRAINING AG</w:t>
                            </w:r>
                            <w:r>
                              <w:rPr>
                                <w:rFonts w:eastAsia="Calibri"/>
                                <w:color w:val="00204B"/>
                              </w:rPr>
                              <w:t xml:space="preserve">                                                                                                                  S</w:t>
                            </w:r>
                            <w:r w:rsidRPr="00D3311C">
                              <w:rPr>
                                <w:rFonts w:eastAsia="Calibri"/>
                                <w:color w:val="00204B"/>
                              </w:rPr>
                              <w:t xml:space="preserve">eite </w:t>
                            </w:r>
                            <w:r w:rsidRPr="00D3311C">
                              <w:rPr>
                                <w:rFonts w:eastAsia="Calibri"/>
                                <w:color w:val="00204B"/>
                              </w:rPr>
                              <w:fldChar w:fldCharType="begin"/>
                            </w:r>
                            <w:r w:rsidRPr="00D3311C">
                              <w:rPr>
                                <w:rFonts w:eastAsia="Calibri"/>
                                <w:color w:val="00204B"/>
                              </w:rPr>
                              <w:instrText>PAGE   \* MERGEFORMAT</w:instrText>
                            </w:r>
                            <w:r w:rsidRPr="00D3311C">
                              <w:rPr>
                                <w:rFonts w:eastAsia="Calibri"/>
                                <w:color w:val="00204B"/>
                              </w:rPr>
                              <w:fldChar w:fldCharType="separate"/>
                            </w:r>
                            <w:r w:rsidR="001652FA">
                              <w:rPr>
                                <w:rFonts w:eastAsia="Calibri"/>
                                <w:noProof/>
                                <w:color w:val="00204B"/>
                              </w:rPr>
                              <w:t>1</w:t>
                            </w:r>
                            <w:r w:rsidRPr="00D3311C">
                              <w:rPr>
                                <w:rFonts w:eastAsia="Calibri"/>
                                <w:color w:val="00204B"/>
                              </w:rPr>
                              <w:fldChar w:fldCharType="end"/>
                            </w:r>
                            <w:r w:rsidRPr="00D3311C">
                              <w:rPr>
                                <w:rFonts w:eastAsia="Calibri"/>
                                <w:color w:val="00204B"/>
                              </w:rPr>
                              <w:t xml:space="preserve"> | </w:t>
                            </w:r>
                            <w:r w:rsidRPr="00D3311C">
                              <w:rPr>
                                <w:rFonts w:eastAsia="Calibri"/>
                                <w:color w:val="00204B"/>
                              </w:rPr>
                              <w:fldChar w:fldCharType="begin"/>
                            </w:r>
                            <w:r w:rsidRPr="00D3311C">
                              <w:rPr>
                                <w:rFonts w:eastAsia="Calibri"/>
                                <w:color w:val="00204B"/>
                              </w:rPr>
                              <w:instrText>NUMPAGES  \* Arabic  \* MERGEFORMAT</w:instrText>
                            </w:r>
                            <w:r w:rsidRPr="00D3311C">
                              <w:rPr>
                                <w:rFonts w:eastAsia="Calibri"/>
                                <w:color w:val="00204B"/>
                              </w:rPr>
                              <w:fldChar w:fldCharType="separate"/>
                            </w:r>
                            <w:r w:rsidR="001652FA">
                              <w:rPr>
                                <w:rFonts w:eastAsia="Calibri"/>
                                <w:noProof/>
                                <w:color w:val="00204B"/>
                              </w:rPr>
                              <w:t>1</w:t>
                            </w:r>
                            <w:r w:rsidRPr="00D3311C">
                              <w:rPr>
                                <w:rFonts w:eastAsia="Calibri"/>
                                <w:color w:val="00204B"/>
                              </w:rPr>
                              <w:fldChar w:fldCharType="end"/>
                            </w:r>
                          </w:p>
                          <w:p w14:paraId="37583990" w14:textId="77777777" w:rsidR="00E47812" w:rsidRDefault="00E47812" w:rsidP="00E47812">
                            <w:pPr>
                              <w:pStyle w:val="Fuzeile"/>
                              <w:spacing w:before="120"/>
                              <w:jc w:val="center"/>
                              <w:rPr>
                                <w:rFonts w:eastAsia="Calibri"/>
                                <w:color w:val="00204B"/>
                              </w:rPr>
                            </w:pPr>
                          </w:p>
                          <w:p w14:paraId="4EA51BE2" w14:textId="77777777" w:rsidR="00E47812" w:rsidRDefault="00E47812" w:rsidP="00E47812">
                            <w:pPr>
                              <w:pStyle w:val="Fuzeile"/>
                              <w:spacing w:before="120"/>
                              <w:jc w:val="center"/>
                              <w:rPr>
                                <w:rFonts w:eastAsia="Calibri"/>
                                <w:color w:val="00204B"/>
                              </w:rPr>
                            </w:pPr>
                          </w:p>
                          <w:p w14:paraId="2F2B8D63" w14:textId="77777777" w:rsidR="00E47812" w:rsidRDefault="00E47812" w:rsidP="00E47812">
                            <w:pPr>
                              <w:pStyle w:val="Fuzeile"/>
                              <w:spacing w:before="120"/>
                              <w:jc w:val="center"/>
                              <w:rPr>
                                <w:rFonts w:eastAsia="Calibri"/>
                                <w:color w:val="00204B"/>
                              </w:rPr>
                            </w:pPr>
                          </w:p>
                          <w:p w14:paraId="34DBD21A" w14:textId="77777777" w:rsidR="00E47812" w:rsidRDefault="00E47812" w:rsidP="00E47812">
                            <w:pPr>
                              <w:pStyle w:val="Fuzeile"/>
                              <w:spacing w:before="120"/>
                              <w:jc w:val="center"/>
                              <w:rPr>
                                <w:rFonts w:eastAsia="Calibri"/>
                                <w:color w:val="00204B"/>
                              </w:rPr>
                            </w:pPr>
                          </w:p>
                          <w:p w14:paraId="7017FFB1" w14:textId="77777777" w:rsidR="00E47812" w:rsidRPr="00DC1F56" w:rsidRDefault="00E47812" w:rsidP="00E47812">
                            <w:pPr>
                              <w:pStyle w:val="Fuzeile"/>
                              <w:spacing w:before="120"/>
                              <w:jc w:val="center"/>
                              <w:rPr>
                                <w:rFonts w:eastAsia="Calibri"/>
                                <w:color w:val="00204B"/>
                              </w:rPr>
                            </w:pPr>
                          </w:p>
                        </w:txbxContent>
                      </wps:txbx>
                      <wps:bodyPr rot="0" vert="horz" wrap="square" lIns="91440" tIns="45720" rIns="91440" bIns="45720" anchor="t" anchorCtr="0">
                        <a:noAutofit/>
                      </wps:bodyPr>
                    </wps:wsp>
                    <wpg:grpSp>
                      <wpg:cNvPr id="15" name="Gruppieren 15"/>
                      <wpg:cNvGrpSpPr/>
                      <wpg:grpSpPr>
                        <a:xfrm>
                          <a:off x="2990850" y="0"/>
                          <a:ext cx="790575" cy="790575"/>
                          <a:chOff x="0" y="0"/>
                          <a:chExt cx="790575" cy="790575"/>
                        </a:xfrm>
                      </wpg:grpSpPr>
                      <pic:pic xmlns:pic="http://schemas.openxmlformats.org/drawingml/2006/picture">
                        <pic:nvPicPr>
                          <pic:cNvPr id="27" name="Grafik 27" descr="C:\Users\nadin.haertwig\Desktop\icon_bearbeiten.jpg"/>
                          <pic:cNvPicPr>
                            <a:picLocks noChangeAspect="1"/>
                          </pic:cNvPicPr>
                        </pic:nvPicPr>
                        <pic:blipFill rotWithShape="1">
                          <a:blip r:embed="rId1">
                            <a:grayscl/>
                            <a:extLst>
                              <a:ext uri="{28A0092B-C50C-407E-A947-70E740481C1C}">
                                <a14:useLocalDpi xmlns:a14="http://schemas.microsoft.com/office/drawing/2010/main" val="0"/>
                              </a:ext>
                            </a:extLst>
                          </a:blip>
                          <a:srcRect l="-18627" t="-18627" r="-18627" b="-18627"/>
                          <a:stretch/>
                        </pic:blipFill>
                        <pic:spPr bwMode="auto">
                          <a:xfrm>
                            <a:off x="0" y="0"/>
                            <a:ext cx="790575" cy="790575"/>
                          </a:xfrm>
                          <a:prstGeom prst="rect">
                            <a:avLst/>
                          </a:prstGeom>
                          <a:noFill/>
                          <a:ln>
                            <a:noFill/>
                          </a:ln>
                        </pic:spPr>
                      </pic:pic>
                      <wps:wsp>
                        <wps:cNvPr id="28" name="Ellipse 28"/>
                        <wps:cNvSpPr/>
                        <wps:spPr>
                          <a:xfrm>
                            <a:off x="133350" y="161925"/>
                            <a:ext cx="487947" cy="487947"/>
                          </a:xfrm>
                          <a:prstGeom prst="ellipse">
                            <a:avLst/>
                          </a:prstGeom>
                          <a:noFill/>
                          <a:ln w="12700">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5D663C2" id="Gruppieren 16" o:spid="_x0000_s1031" style="position:absolute;margin-left:-22.15pt;margin-top:-51.55pt;width:513.75pt;height:62.25pt;z-index:251681792" coordsize="65246,790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">
              <v:shapetype id="_x0000_t202" coordsize="21600,21600" o:spt="202" path="m,l,21600r21600,l21600,xe">
                <v:stroke joinstyle="miter"/>
                <v:path gradientshapeok="t" o:connecttype="rect"/>
              </v:shapetype>
              <v:shape id="Textfeld 2" o:spid="_x0000_s1032" type="#_x0000_t202" style="position:absolute;top:1809;width:65246;height:46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" stroked="f">
                <v:textbox>
                  <w:txbxContent>
                    <w:p w14:paraId="68559C40" w14:textId="0A4D32A5" w:rsidR="00E47812" w:rsidRDefault="00E47812" w:rsidP="00E47812">
                      <w:pPr>
                        <w:pStyle w:val="Fuzeile"/>
                        <w:spacing w:before="120"/>
                        <w:jc w:val="center"/>
                        <w:rPr>
                          <w:rFonts w:eastAsia="Calibri"/>
                          <w:color w:val="00204B"/>
                        </w:rPr>
                      </w:pPr>
                      <w:r w:rsidRPr="00D3311C">
                        <w:rPr>
                          <w:rFonts w:eastAsia="Calibri"/>
                          <w:color w:val="00204B"/>
                        </w:rPr>
                        <w:t>© WBS TRAINING AG</w:t>
                      </w:r>
                      <w:r>
                        <w:rPr>
                          <w:rFonts w:eastAsia="Calibri"/>
                          <w:color w:val="00204B"/>
                        </w:rPr>
                        <w:t xml:space="preserve">                                                                                                                  S</w:t>
                      </w:r>
                      <w:r w:rsidRPr="00D3311C">
                        <w:rPr>
                          <w:rFonts w:eastAsia="Calibri"/>
                          <w:color w:val="00204B"/>
                        </w:rPr>
                        <w:t xml:space="preserve">eite </w:t>
                      </w:r>
                      <w:r w:rsidRPr="00D3311C">
                        <w:rPr>
                          <w:rFonts w:eastAsia="Calibri"/>
                          <w:color w:val="00204B"/>
                        </w:rPr>
                        <w:fldChar w:fldCharType="begin"/>
                      </w:r>
                      <w:r w:rsidRPr="00D3311C">
                        <w:rPr>
                          <w:rFonts w:eastAsia="Calibri"/>
                          <w:color w:val="00204B"/>
                        </w:rPr>
                        <w:instrText>PAGE   \* MERGEFORMAT</w:instrText>
                      </w:r>
                      <w:r w:rsidRPr="00D3311C">
                        <w:rPr>
                          <w:rFonts w:eastAsia="Calibri"/>
                          <w:color w:val="00204B"/>
                        </w:rPr>
                        <w:fldChar w:fldCharType="separate"/>
                      </w:r>
                      <w:r w:rsidR="001652FA">
                        <w:rPr>
                          <w:rFonts w:eastAsia="Calibri"/>
                          <w:noProof/>
                          <w:color w:val="00204B"/>
                        </w:rPr>
                        <w:t>1</w:t>
                      </w:r>
                      <w:r w:rsidRPr="00D3311C">
                        <w:rPr>
                          <w:rFonts w:eastAsia="Calibri"/>
                          <w:color w:val="00204B"/>
                        </w:rPr>
                        <w:fldChar w:fldCharType="end"/>
                      </w:r>
                      <w:r w:rsidRPr="00D3311C">
                        <w:rPr>
                          <w:rFonts w:eastAsia="Calibri"/>
                          <w:color w:val="00204B"/>
                        </w:rPr>
                        <w:t xml:space="preserve"> | </w:t>
                      </w:r>
                      <w:r w:rsidRPr="00D3311C">
                        <w:rPr>
                          <w:rFonts w:eastAsia="Calibri"/>
                          <w:color w:val="00204B"/>
                        </w:rPr>
                        <w:fldChar w:fldCharType="begin"/>
                      </w:r>
                      <w:r w:rsidRPr="00D3311C">
                        <w:rPr>
                          <w:rFonts w:eastAsia="Calibri"/>
                          <w:color w:val="00204B"/>
                        </w:rPr>
                        <w:instrText>NUMPAGES  \* Arabic  \* MERGEFORMAT</w:instrText>
                      </w:r>
                      <w:r w:rsidRPr="00D3311C">
                        <w:rPr>
                          <w:rFonts w:eastAsia="Calibri"/>
                          <w:color w:val="00204B"/>
                        </w:rPr>
                        <w:fldChar w:fldCharType="separate"/>
                      </w:r>
                      <w:r w:rsidR="001652FA">
                        <w:rPr>
                          <w:rFonts w:eastAsia="Calibri"/>
                          <w:noProof/>
                          <w:color w:val="00204B"/>
                        </w:rPr>
                        <w:t>1</w:t>
                      </w:r>
                      <w:r w:rsidRPr="00D3311C">
                        <w:rPr>
                          <w:rFonts w:eastAsia="Calibri"/>
                          <w:color w:val="00204B"/>
                        </w:rPr>
                        <w:fldChar w:fldCharType="end"/>
                      </w:r>
                    </w:p>
                    <w:p w14:paraId="37583990" w14:textId="77777777" w:rsidR="00E47812" w:rsidRDefault="00E47812" w:rsidP="00E47812">
                      <w:pPr>
                        <w:pStyle w:val="Fuzeile"/>
                        <w:spacing w:before="120"/>
                        <w:jc w:val="center"/>
                        <w:rPr>
                          <w:rFonts w:eastAsia="Calibri"/>
                          <w:color w:val="00204B"/>
                        </w:rPr>
                      </w:pPr>
                    </w:p>
                    <w:p w14:paraId="4EA51BE2" w14:textId="77777777" w:rsidR="00E47812" w:rsidRDefault="00E47812" w:rsidP="00E47812">
                      <w:pPr>
                        <w:pStyle w:val="Fuzeile"/>
                        <w:spacing w:before="120"/>
                        <w:jc w:val="center"/>
                        <w:rPr>
                          <w:rFonts w:eastAsia="Calibri"/>
                          <w:color w:val="00204B"/>
                        </w:rPr>
                      </w:pPr>
                    </w:p>
                    <w:p w14:paraId="2F2B8D63" w14:textId="77777777" w:rsidR="00E47812" w:rsidRDefault="00E47812" w:rsidP="00E47812">
                      <w:pPr>
                        <w:pStyle w:val="Fuzeile"/>
                        <w:spacing w:before="120"/>
                        <w:jc w:val="center"/>
                        <w:rPr>
                          <w:rFonts w:eastAsia="Calibri"/>
                          <w:color w:val="00204B"/>
                        </w:rPr>
                      </w:pPr>
                    </w:p>
                    <w:p w14:paraId="34DBD21A" w14:textId="77777777" w:rsidR="00E47812" w:rsidRDefault="00E47812" w:rsidP="00E47812">
                      <w:pPr>
                        <w:pStyle w:val="Fuzeile"/>
                        <w:spacing w:before="120"/>
                        <w:jc w:val="center"/>
                        <w:rPr>
                          <w:rFonts w:eastAsia="Calibri"/>
                          <w:color w:val="00204B"/>
                        </w:rPr>
                      </w:pPr>
                    </w:p>
                    <w:p w14:paraId="7017FFB1" w14:textId="77777777" w:rsidR="00E47812" w:rsidRPr="00DC1F56" w:rsidRDefault="00E47812" w:rsidP="00E47812">
                      <w:pPr>
                        <w:pStyle w:val="Fuzeile"/>
                        <w:spacing w:before="120"/>
                        <w:jc w:val="center"/>
                        <w:rPr>
                          <w:rFonts w:eastAsia="Calibri"/>
                          <w:color w:val="00204B"/>
                        </w:rPr>
                      </w:pPr>
                    </w:p>
                  </w:txbxContent>
                </v:textbox>
              </v:shape>
              <v:group id="Gruppieren 15" o:spid="_x0000_s1033" style="position:absolute;left:29908;width:7906;height:7905" coordsize="7905,7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27" o:spid="_x0000_s1034" type="#_x0000_t75" style="position:absolute;width:7905;height:7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">
                  <v:imagedata r:id="rId2" o:title="icon_bearbeiten" croptop="-12207f" cropbottom="-12207f" cropleft="-12207f" cropright="-12207f" grayscale="t"/>
                </v:shape>
                <v:oval id="Ellipse 28" o:spid="_x0000_s1035" style="position:absolute;left:1333;top:1619;width:4879;height:48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" filled="f" strokecolor="#747070 [1614]" strokeweight="1pt">
                  <v:stroke joinstyle="miter"/>
                </v:oval>
              </v:group>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C609E1" w14:textId="77777777" w:rsidR="00974A50" w:rsidRDefault="00974A50" w:rsidP="00422628">
      <w:r>
        <w:separator/>
      </w:r>
    </w:p>
  </w:footnote>
  <w:footnote w:type="continuationSeparator" w:id="0">
    <w:p w14:paraId="65DB72C6" w14:textId="77777777" w:rsidR="00974A50" w:rsidRDefault="00974A50" w:rsidP="004226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563BE" w14:textId="590646EE" w:rsidR="00FD468B" w:rsidRDefault="008D61EA" w:rsidP="00FD468B">
    <w:pPr>
      <w:pStyle w:val="Kopfzeile"/>
      <w:tabs>
        <w:tab w:val="clear" w:pos="4536"/>
        <w:tab w:val="clear" w:pos="9072"/>
        <w:tab w:val="left" w:pos="7410"/>
      </w:tabs>
      <w:spacing w:before="240"/>
      <w:ind w:right="-1134"/>
      <w:jc w:val="right"/>
      <w:rPr>
        <w:color w:val="00204B"/>
        <w:sz w:val="24"/>
        <w:szCs w:val="24"/>
      </w:rPr>
    </w:pPr>
    <w:r w:rsidRPr="00223A68">
      <w:rPr>
        <w:noProof/>
        <w:color w:val="00204B"/>
        <w:sz w:val="24"/>
        <w:szCs w:val="24"/>
        <w:lang w:eastAsia="de-DE"/>
      </w:rPr>
      <w:drawing>
        <wp:anchor distT="0" distB="0" distL="114300" distR="114300" simplePos="0" relativeHeight="251684864" behindDoc="1" locked="0" layoutInCell="1" allowOverlap="1" wp14:anchorId="1DC74F83" wp14:editId="24730886">
          <wp:simplePos x="0" y="0"/>
          <wp:positionH relativeFrom="column">
            <wp:posOffset>-900430</wp:posOffset>
          </wp:positionH>
          <wp:positionV relativeFrom="paragraph">
            <wp:posOffset>-461645</wp:posOffset>
          </wp:positionV>
          <wp:extent cx="5305425" cy="2632075"/>
          <wp:effectExtent l="0" t="0" r="9525" b="0"/>
          <wp:wrapNone/>
          <wp:docPr id="6" name="Grafik 6" descr="C:\Users\nadin.haertwig\Desktop\WBS-Linie_sh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adin.haertwig\Desktop\WBS-Linie_short.png"/>
                  <pic:cNvPicPr>
                    <a:picLocks noChangeAspect="1" noChangeArrowheads="1"/>
                  </pic:cNvPicPr>
                </pic:nvPicPr>
                <pic:blipFill rotWithShape="1">
                  <a:blip r:embed="rId1">
                    <a:extLst>
                      <a:ext uri="{28A0092B-C50C-407E-A947-70E740481C1C}">
                        <a14:useLocalDpi xmlns:a14="http://schemas.microsoft.com/office/drawing/2010/main" val="0"/>
                      </a:ext>
                    </a:extLst>
                  </a:blip>
                  <a:srcRect l="26136" t="11580" r="3535" b="-11580"/>
                  <a:stretch/>
                </pic:blipFill>
                <pic:spPr bwMode="auto">
                  <a:xfrm>
                    <a:off x="0" y="0"/>
                    <a:ext cx="5305425" cy="26320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1EF7BC1B">
      <w:rPr>
        <w:noProof/>
        <w:lang w:eastAsia="de-DE"/>
      </w:rPr>
      <w:drawing>
        <wp:inline distT="0" distB="0" distL="0" distR="0" wp14:anchorId="3B26B32B" wp14:editId="189BB21E">
          <wp:extent cx="1979930" cy="576580"/>
          <wp:effectExtent l="0" t="0" r="127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9"/>
                  <pic:cNvPicPr/>
                </pic:nvPicPr>
                <pic:blipFill>
                  <a:blip r:embed="rId2">
                    <a:extLst>
                      <a:ext uri="{28A0092B-C50C-407E-A947-70E740481C1C}">
                        <a14:useLocalDpi xmlns:a14="http://schemas.microsoft.com/office/drawing/2010/main" val="0"/>
                      </a:ext>
                    </a:extLst>
                  </a:blip>
                  <a:stretch>
                    <a:fillRect/>
                  </a:stretch>
                </pic:blipFill>
                <pic:spPr>
                  <a:xfrm>
                    <a:off x="0" y="0"/>
                    <a:ext cx="1979930" cy="576580"/>
                  </a:xfrm>
                  <a:prstGeom prst="rect">
                    <a:avLst/>
                  </a:prstGeom>
                </pic:spPr>
              </pic:pic>
            </a:graphicData>
          </a:graphic>
        </wp:inline>
      </w:drawing>
    </w:r>
    <w:r w:rsidR="1EF7BC1B" w:rsidRPr="1EF7BC1B">
      <w:rPr>
        <w:color w:val="00204B"/>
        <w:sz w:val="24"/>
        <w:szCs w:val="24"/>
      </w:rPr>
      <w:t xml:space="preserve"> </w:t>
    </w:r>
  </w:p>
  <w:p w14:paraId="7458602E" w14:textId="13DBA276" w:rsidR="0091419E" w:rsidRDefault="0091419E" w:rsidP="00FD468B">
    <w:pPr>
      <w:pStyle w:val="Kopfzeile"/>
      <w:tabs>
        <w:tab w:val="clear" w:pos="4536"/>
        <w:tab w:val="clear" w:pos="9072"/>
        <w:tab w:val="left" w:pos="7410"/>
      </w:tabs>
      <w:spacing w:before="240"/>
      <w:ind w:right="-1134"/>
      <w:jc w:val="right"/>
      <w:rPr>
        <w:color w:val="00204B"/>
        <w:sz w:val="24"/>
        <w:szCs w:val="24"/>
      </w:rPr>
    </w:pPr>
  </w:p>
  <w:p w14:paraId="6BF44DB9" w14:textId="77777777" w:rsidR="00D56154" w:rsidRDefault="00D56154" w:rsidP="00D56154">
    <w:pPr>
      <w:pStyle w:val="Kopfzeile"/>
      <w:tabs>
        <w:tab w:val="clear" w:pos="4536"/>
        <w:tab w:val="clear" w:pos="9072"/>
        <w:tab w:val="left" w:pos="7410"/>
      </w:tabs>
      <w:spacing w:before="240"/>
      <w:ind w:right="-1134"/>
      <w:jc w:val="center"/>
      <w:rPr>
        <w:color w:val="00204B"/>
        <w:sz w:val="24"/>
        <w:szCs w:val="24"/>
      </w:rPr>
    </w:pPr>
  </w:p>
  <w:p w14:paraId="30B655E7" w14:textId="695FC166" w:rsidR="0091419E" w:rsidRDefault="0091419E" w:rsidP="00FD468B">
    <w:pPr>
      <w:pStyle w:val="Kopfzeile"/>
      <w:tabs>
        <w:tab w:val="clear" w:pos="4536"/>
        <w:tab w:val="clear" w:pos="9072"/>
        <w:tab w:val="left" w:pos="7410"/>
      </w:tabs>
      <w:spacing w:before="120"/>
      <w:ind w:right="-1134"/>
      <w:jc w:val="right"/>
      <w:rPr>
        <w:color w:val="00204B"/>
        <w:sz w:val="24"/>
        <w:szCs w:val="24"/>
      </w:rPr>
    </w:pPr>
  </w:p>
  <w:p w14:paraId="510CFD1B" w14:textId="198B44C4" w:rsidR="00A363A3" w:rsidRPr="006905E2" w:rsidRDefault="00A363A3" w:rsidP="00FD468B">
    <w:pPr>
      <w:pStyle w:val="Kopfzeile"/>
      <w:tabs>
        <w:tab w:val="clear" w:pos="4536"/>
        <w:tab w:val="clear" w:pos="9072"/>
        <w:tab w:val="left" w:pos="7410"/>
      </w:tabs>
      <w:spacing w:before="120"/>
      <w:ind w:right="-1134"/>
      <w:jc w:val="right"/>
      <w:rPr>
        <w:color w:val="00204B"/>
        <w:sz w:val="28"/>
        <w:szCs w:val="28"/>
      </w:rPr>
    </w:pPr>
  </w:p>
  <w:p w14:paraId="3CF25AC3" w14:textId="2A05B4E0" w:rsidR="00DC1F56" w:rsidRPr="006905E2" w:rsidRDefault="00DC1F56" w:rsidP="0091419E">
    <w:pPr>
      <w:pStyle w:val="Kopfzeile"/>
      <w:tabs>
        <w:tab w:val="clear" w:pos="4536"/>
        <w:tab w:val="clear" w:pos="9072"/>
        <w:tab w:val="left" w:pos="7410"/>
      </w:tabs>
      <w:spacing w:before="120"/>
      <w:ind w:right="-1134"/>
      <w:jc w:val="right"/>
      <w:rPr>
        <w:color w:val="00204B"/>
        <w:sz w:val="24"/>
        <w:szCs w:val="24"/>
      </w:rPr>
    </w:pPr>
  </w:p>
  <w:p w14:paraId="2EFD88FD" w14:textId="6E8CFD2F" w:rsidR="006905E2" w:rsidRDefault="00AB003E" w:rsidP="00AB003E">
    <w:pPr>
      <w:pStyle w:val="Kopfzeile"/>
      <w:tabs>
        <w:tab w:val="clear" w:pos="4536"/>
        <w:tab w:val="clear" w:pos="9072"/>
        <w:tab w:val="left" w:pos="5630"/>
        <w:tab w:val="left" w:pos="7410"/>
      </w:tabs>
      <w:spacing w:before="120"/>
      <w:ind w:right="-1134"/>
      <w:rPr>
        <w:color w:val="00204B"/>
        <w:sz w:val="24"/>
        <w:szCs w:val="24"/>
      </w:rPr>
    </w:pPr>
    <w:r>
      <w:rPr>
        <w:color w:val="00204B"/>
        <w:sz w:val="24"/>
        <w:szCs w:val="24"/>
      </w:rPr>
      <w:tab/>
    </w:r>
    <w:r>
      <w:rPr>
        <w:color w:val="00204B"/>
        <w:sz w:val="24"/>
        <w:szCs w:val="24"/>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F697D" w14:textId="3C886E8F" w:rsidR="002365DD" w:rsidRDefault="002365DD" w:rsidP="002365DD">
    <w:pPr>
      <w:pStyle w:val="Kopfzeile"/>
      <w:tabs>
        <w:tab w:val="clear" w:pos="4536"/>
        <w:tab w:val="clear" w:pos="9072"/>
        <w:tab w:val="left" w:pos="7410"/>
      </w:tabs>
      <w:spacing w:before="240"/>
      <w:ind w:right="-1134"/>
      <w:jc w:val="right"/>
      <w:rPr>
        <w:color w:val="00204B"/>
        <w:sz w:val="24"/>
        <w:szCs w:val="24"/>
      </w:rPr>
    </w:pPr>
    <w:r w:rsidRPr="00223A68">
      <w:rPr>
        <w:noProof/>
        <w:color w:val="00204B"/>
        <w:sz w:val="24"/>
        <w:szCs w:val="24"/>
        <w:lang w:eastAsia="de-DE"/>
      </w:rPr>
      <w:drawing>
        <wp:anchor distT="0" distB="0" distL="114300" distR="114300" simplePos="0" relativeHeight="251652096" behindDoc="1" locked="0" layoutInCell="1" allowOverlap="1" wp14:anchorId="1640AE5B" wp14:editId="585F6363">
          <wp:simplePos x="0" y="0"/>
          <wp:positionH relativeFrom="column">
            <wp:posOffset>-881380</wp:posOffset>
          </wp:positionH>
          <wp:positionV relativeFrom="paragraph">
            <wp:posOffset>-467995</wp:posOffset>
          </wp:positionV>
          <wp:extent cx="5267325" cy="2632075"/>
          <wp:effectExtent l="0" t="0" r="9525" b="0"/>
          <wp:wrapNone/>
          <wp:docPr id="11" name="Grafik 11" descr="C:\Users\nadin.haertwig\Desktop\WBS-Linie_sh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adin.haertwig\Desktop\WBS-Linie_short.png"/>
                  <pic:cNvPicPr>
                    <a:picLocks noChangeAspect="1" noChangeArrowheads="1"/>
                  </pic:cNvPicPr>
                </pic:nvPicPr>
                <pic:blipFill rotWithShape="1">
                  <a:blip r:embed="rId1">
                    <a:extLst>
                      <a:ext uri="{28A0092B-C50C-407E-A947-70E740481C1C}">
                        <a14:useLocalDpi xmlns:a14="http://schemas.microsoft.com/office/drawing/2010/main" val="0"/>
                      </a:ext>
                    </a:extLst>
                  </a:blip>
                  <a:srcRect t="11580" r="30177" b="-11580"/>
                  <a:stretch/>
                </pic:blipFill>
                <pic:spPr bwMode="auto">
                  <a:xfrm>
                    <a:off x="0" y="0"/>
                    <a:ext cx="5267325" cy="26320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eastAsia="de-DE"/>
      </w:rPr>
      <w:drawing>
        <wp:inline distT="0" distB="0" distL="0" distR="0" wp14:anchorId="671CDC4B" wp14:editId="5E74BD22">
          <wp:extent cx="1979930" cy="576580"/>
          <wp:effectExtent l="0" t="0" r="1270" b="0"/>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9"/>
                  <pic:cNvPicPr/>
                </pic:nvPicPr>
                <pic:blipFill>
                  <a:blip r:embed="rId2">
                    <a:extLst>
                      <a:ext uri="{28A0092B-C50C-407E-A947-70E740481C1C}">
                        <a14:useLocalDpi xmlns:a14="http://schemas.microsoft.com/office/drawing/2010/main" val="0"/>
                      </a:ext>
                    </a:extLst>
                  </a:blip>
                  <a:stretch>
                    <a:fillRect/>
                  </a:stretch>
                </pic:blipFill>
                <pic:spPr>
                  <a:xfrm>
                    <a:off x="0" y="0"/>
                    <a:ext cx="1979930" cy="576580"/>
                  </a:xfrm>
                  <a:prstGeom prst="rect">
                    <a:avLst/>
                  </a:prstGeom>
                </pic:spPr>
              </pic:pic>
            </a:graphicData>
          </a:graphic>
        </wp:inline>
      </w:drawing>
    </w:r>
    <w:r w:rsidRPr="1EF7BC1B">
      <w:rPr>
        <w:color w:val="00204B"/>
        <w:sz w:val="24"/>
        <w:szCs w:val="24"/>
      </w:rPr>
      <w:t xml:space="preserve"> </w:t>
    </w:r>
  </w:p>
  <w:p w14:paraId="2E6811D9" w14:textId="5B3AF6A2" w:rsidR="007A380A" w:rsidRDefault="007A380A" w:rsidP="002365DD">
    <w:pPr>
      <w:pStyle w:val="Kopfzeile"/>
      <w:tabs>
        <w:tab w:val="clear" w:pos="4536"/>
        <w:tab w:val="clear" w:pos="9072"/>
        <w:tab w:val="left" w:pos="7410"/>
      </w:tabs>
      <w:spacing w:before="240"/>
      <w:ind w:right="-1134"/>
      <w:jc w:val="right"/>
      <w:rPr>
        <w:color w:val="00204B"/>
        <w:sz w:val="24"/>
        <w:szCs w:val="24"/>
      </w:rPr>
    </w:pPr>
  </w:p>
  <w:p w14:paraId="013A753C" w14:textId="60675F44" w:rsidR="002365DD" w:rsidRDefault="002365DD" w:rsidP="002365DD">
    <w:pPr>
      <w:pStyle w:val="Kopfzeile"/>
      <w:tabs>
        <w:tab w:val="clear" w:pos="4536"/>
        <w:tab w:val="clear" w:pos="9072"/>
        <w:tab w:val="left" w:pos="7410"/>
      </w:tabs>
      <w:spacing w:before="120"/>
      <w:ind w:right="-1134"/>
      <w:jc w:val="right"/>
      <w:rPr>
        <w:color w:val="00204B"/>
        <w:sz w:val="24"/>
        <w:szCs w:val="24"/>
      </w:rPr>
    </w:pPr>
  </w:p>
  <w:p w14:paraId="1606A7C7" w14:textId="2CAC6F8F" w:rsidR="002365DD" w:rsidRDefault="002365DD" w:rsidP="002365DD">
    <w:pPr>
      <w:pStyle w:val="Kopfzeile"/>
      <w:tabs>
        <w:tab w:val="clear" w:pos="4536"/>
        <w:tab w:val="clear" w:pos="9072"/>
        <w:tab w:val="left" w:pos="7410"/>
      </w:tabs>
      <w:spacing w:before="120"/>
      <w:ind w:right="-1134"/>
      <w:jc w:val="right"/>
      <w:rPr>
        <w:color w:val="00204B"/>
        <w:sz w:val="24"/>
        <w:szCs w:val="24"/>
      </w:rPr>
    </w:pPr>
  </w:p>
  <w:p w14:paraId="6E408A60" w14:textId="77777777" w:rsidR="00C87EC5" w:rsidRPr="006905E2" w:rsidRDefault="00C87EC5" w:rsidP="002365DD">
    <w:pPr>
      <w:pStyle w:val="Kopfzeile"/>
      <w:tabs>
        <w:tab w:val="clear" w:pos="4536"/>
        <w:tab w:val="clear" w:pos="9072"/>
        <w:tab w:val="left" w:pos="7410"/>
      </w:tabs>
      <w:spacing w:before="120"/>
      <w:ind w:right="-1134"/>
      <w:jc w:val="right"/>
      <w:rPr>
        <w:color w:val="00204B"/>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6244A"/>
    <w:multiLevelType w:val="hybridMultilevel"/>
    <w:tmpl w:val="6FDCD438"/>
    <w:lvl w:ilvl="0" w:tplc="B086B01A">
      <w:start w:val="1"/>
      <w:numFmt w:val="decimal"/>
      <w:lvlText w:val="%1."/>
      <w:lvlJc w:val="left"/>
      <w:pPr>
        <w:ind w:left="720" w:hanging="360"/>
      </w:pPr>
      <w:rPr>
        <w:rFonts w:ascii="MS Gothic" w:eastAsia="MS Gothic" w:hAnsi="MS Gothic"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C426E79"/>
    <w:multiLevelType w:val="hybridMultilevel"/>
    <w:tmpl w:val="D766E3CE"/>
    <w:lvl w:ilvl="0" w:tplc="0FEA01F2">
      <w:start w:val="1"/>
      <w:numFmt w:val="lowerLetter"/>
      <w:lvlText w:val="%1)"/>
      <w:lvlJc w:val="left"/>
      <w:pPr>
        <w:ind w:left="705" w:hanging="420"/>
      </w:pPr>
      <w:rPr>
        <w:rFonts w:hint="default"/>
        <w:color w:val="auto"/>
        <w:sz w:val="24"/>
        <w:szCs w:val="24"/>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C816C4E"/>
    <w:multiLevelType w:val="hybridMultilevel"/>
    <w:tmpl w:val="D952A6E4"/>
    <w:lvl w:ilvl="0" w:tplc="ED0A38DC">
      <w:start w:val="1"/>
      <w:numFmt w:val="bullet"/>
      <w:lvlText w:val=""/>
      <w:lvlJc w:val="left"/>
      <w:pPr>
        <w:ind w:left="-1202" w:hanging="360"/>
      </w:pPr>
      <w:rPr>
        <w:rFonts w:ascii="Symbol" w:hAnsi="Symbol" w:hint="default"/>
        <w:color w:val="0071B2"/>
        <w:sz w:val="24"/>
        <w:szCs w:val="24"/>
      </w:rPr>
    </w:lvl>
    <w:lvl w:ilvl="1" w:tplc="04070003" w:tentative="1">
      <w:start w:val="1"/>
      <w:numFmt w:val="bullet"/>
      <w:lvlText w:val="o"/>
      <w:lvlJc w:val="left"/>
      <w:pPr>
        <w:ind w:left="-264" w:hanging="360"/>
      </w:pPr>
      <w:rPr>
        <w:rFonts w:ascii="Courier New" w:hAnsi="Courier New" w:cs="Courier New" w:hint="default"/>
      </w:rPr>
    </w:lvl>
    <w:lvl w:ilvl="2" w:tplc="04070005" w:tentative="1">
      <w:start w:val="1"/>
      <w:numFmt w:val="bullet"/>
      <w:lvlText w:val=""/>
      <w:lvlJc w:val="left"/>
      <w:pPr>
        <w:ind w:left="456" w:hanging="360"/>
      </w:pPr>
      <w:rPr>
        <w:rFonts w:ascii="Wingdings" w:hAnsi="Wingdings" w:hint="default"/>
      </w:rPr>
    </w:lvl>
    <w:lvl w:ilvl="3" w:tplc="04070001" w:tentative="1">
      <w:start w:val="1"/>
      <w:numFmt w:val="bullet"/>
      <w:lvlText w:val=""/>
      <w:lvlJc w:val="left"/>
      <w:pPr>
        <w:ind w:left="1176" w:hanging="360"/>
      </w:pPr>
      <w:rPr>
        <w:rFonts w:ascii="Symbol" w:hAnsi="Symbol" w:hint="default"/>
      </w:rPr>
    </w:lvl>
    <w:lvl w:ilvl="4" w:tplc="04070003" w:tentative="1">
      <w:start w:val="1"/>
      <w:numFmt w:val="bullet"/>
      <w:lvlText w:val="o"/>
      <w:lvlJc w:val="left"/>
      <w:pPr>
        <w:ind w:left="1896" w:hanging="360"/>
      </w:pPr>
      <w:rPr>
        <w:rFonts w:ascii="Courier New" w:hAnsi="Courier New" w:cs="Courier New" w:hint="default"/>
      </w:rPr>
    </w:lvl>
    <w:lvl w:ilvl="5" w:tplc="04070005" w:tentative="1">
      <w:start w:val="1"/>
      <w:numFmt w:val="bullet"/>
      <w:lvlText w:val=""/>
      <w:lvlJc w:val="left"/>
      <w:pPr>
        <w:ind w:left="2616" w:hanging="360"/>
      </w:pPr>
      <w:rPr>
        <w:rFonts w:ascii="Wingdings" w:hAnsi="Wingdings" w:hint="default"/>
      </w:rPr>
    </w:lvl>
    <w:lvl w:ilvl="6" w:tplc="04070001" w:tentative="1">
      <w:start w:val="1"/>
      <w:numFmt w:val="bullet"/>
      <w:lvlText w:val=""/>
      <w:lvlJc w:val="left"/>
      <w:pPr>
        <w:ind w:left="3336" w:hanging="360"/>
      </w:pPr>
      <w:rPr>
        <w:rFonts w:ascii="Symbol" w:hAnsi="Symbol" w:hint="default"/>
      </w:rPr>
    </w:lvl>
    <w:lvl w:ilvl="7" w:tplc="04070003" w:tentative="1">
      <w:start w:val="1"/>
      <w:numFmt w:val="bullet"/>
      <w:lvlText w:val="o"/>
      <w:lvlJc w:val="left"/>
      <w:pPr>
        <w:ind w:left="4056" w:hanging="360"/>
      </w:pPr>
      <w:rPr>
        <w:rFonts w:ascii="Courier New" w:hAnsi="Courier New" w:cs="Courier New" w:hint="default"/>
      </w:rPr>
    </w:lvl>
    <w:lvl w:ilvl="8" w:tplc="04070005" w:tentative="1">
      <w:start w:val="1"/>
      <w:numFmt w:val="bullet"/>
      <w:lvlText w:val=""/>
      <w:lvlJc w:val="left"/>
      <w:pPr>
        <w:ind w:left="4776" w:hanging="360"/>
      </w:pPr>
      <w:rPr>
        <w:rFonts w:ascii="Wingdings" w:hAnsi="Wingdings" w:hint="default"/>
      </w:rPr>
    </w:lvl>
  </w:abstractNum>
  <w:abstractNum w:abstractNumId="3" w15:restartNumberingAfterBreak="0">
    <w:nsid w:val="0FBC5978"/>
    <w:multiLevelType w:val="hybridMultilevel"/>
    <w:tmpl w:val="D8CE1A46"/>
    <w:lvl w:ilvl="0" w:tplc="2D8E187C">
      <w:start w:val="1"/>
      <w:numFmt w:val="decimal"/>
      <w:lvlText w:val="%1."/>
      <w:lvlJc w:val="left"/>
      <w:pPr>
        <w:ind w:left="720" w:hanging="360"/>
      </w:pPr>
      <w:rPr>
        <w:rFonts w:hint="default"/>
        <w:b w:val="0"/>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10B22345"/>
    <w:multiLevelType w:val="hybridMultilevel"/>
    <w:tmpl w:val="6D26CEA2"/>
    <w:lvl w:ilvl="0" w:tplc="C71609CE">
      <w:numFmt w:val="bullet"/>
      <w:lvlText w:val="•"/>
      <w:lvlJc w:val="left"/>
      <w:pPr>
        <w:ind w:left="705" w:hanging="420"/>
      </w:pPr>
      <w:rPr>
        <w:rFonts w:ascii="Frutiger 45 Light" w:eastAsiaTheme="minorHAnsi" w:hAnsi="Frutiger 45 Light"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96A3FBE"/>
    <w:multiLevelType w:val="hybridMultilevel"/>
    <w:tmpl w:val="2F0E8D86"/>
    <w:lvl w:ilvl="0" w:tplc="ED0A38DC">
      <w:start w:val="1"/>
      <w:numFmt w:val="bullet"/>
      <w:lvlText w:val=""/>
      <w:lvlJc w:val="left"/>
      <w:pPr>
        <w:ind w:left="705" w:hanging="420"/>
      </w:pPr>
      <w:rPr>
        <w:rFonts w:ascii="Symbol" w:hAnsi="Symbol" w:hint="default"/>
        <w:color w:val="0071B2"/>
        <w:sz w:val="24"/>
        <w:szCs w:val="24"/>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18E6C17"/>
    <w:multiLevelType w:val="hybridMultilevel"/>
    <w:tmpl w:val="E564E28C"/>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229E4653"/>
    <w:multiLevelType w:val="hybridMultilevel"/>
    <w:tmpl w:val="9D9A8FE4"/>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22BF25F7"/>
    <w:multiLevelType w:val="hybridMultilevel"/>
    <w:tmpl w:val="67C0A77A"/>
    <w:lvl w:ilvl="0" w:tplc="C71609CE">
      <w:numFmt w:val="bullet"/>
      <w:lvlText w:val="•"/>
      <w:lvlJc w:val="left"/>
      <w:pPr>
        <w:ind w:left="705" w:hanging="420"/>
      </w:pPr>
      <w:rPr>
        <w:rFonts w:ascii="Frutiger 45 Light" w:eastAsiaTheme="minorHAnsi" w:hAnsi="Frutiger 45 Light" w:cstheme="minorBidi" w:hint="default"/>
      </w:rPr>
    </w:lvl>
    <w:lvl w:ilvl="1" w:tplc="04070003" w:tentative="1">
      <w:start w:val="1"/>
      <w:numFmt w:val="bullet"/>
      <w:lvlText w:val="o"/>
      <w:lvlJc w:val="left"/>
      <w:pPr>
        <w:ind w:left="1365" w:hanging="360"/>
      </w:pPr>
      <w:rPr>
        <w:rFonts w:ascii="Courier New" w:hAnsi="Courier New" w:cs="Courier New" w:hint="default"/>
      </w:rPr>
    </w:lvl>
    <w:lvl w:ilvl="2" w:tplc="04070005" w:tentative="1">
      <w:start w:val="1"/>
      <w:numFmt w:val="bullet"/>
      <w:lvlText w:val=""/>
      <w:lvlJc w:val="left"/>
      <w:pPr>
        <w:ind w:left="2085" w:hanging="360"/>
      </w:pPr>
      <w:rPr>
        <w:rFonts w:ascii="Wingdings" w:hAnsi="Wingdings" w:hint="default"/>
      </w:rPr>
    </w:lvl>
    <w:lvl w:ilvl="3" w:tplc="04070001" w:tentative="1">
      <w:start w:val="1"/>
      <w:numFmt w:val="bullet"/>
      <w:lvlText w:val=""/>
      <w:lvlJc w:val="left"/>
      <w:pPr>
        <w:ind w:left="2805" w:hanging="360"/>
      </w:pPr>
      <w:rPr>
        <w:rFonts w:ascii="Symbol" w:hAnsi="Symbol" w:hint="default"/>
      </w:rPr>
    </w:lvl>
    <w:lvl w:ilvl="4" w:tplc="04070003" w:tentative="1">
      <w:start w:val="1"/>
      <w:numFmt w:val="bullet"/>
      <w:lvlText w:val="o"/>
      <w:lvlJc w:val="left"/>
      <w:pPr>
        <w:ind w:left="3525" w:hanging="360"/>
      </w:pPr>
      <w:rPr>
        <w:rFonts w:ascii="Courier New" w:hAnsi="Courier New" w:cs="Courier New" w:hint="default"/>
      </w:rPr>
    </w:lvl>
    <w:lvl w:ilvl="5" w:tplc="04070005" w:tentative="1">
      <w:start w:val="1"/>
      <w:numFmt w:val="bullet"/>
      <w:lvlText w:val=""/>
      <w:lvlJc w:val="left"/>
      <w:pPr>
        <w:ind w:left="4245" w:hanging="360"/>
      </w:pPr>
      <w:rPr>
        <w:rFonts w:ascii="Wingdings" w:hAnsi="Wingdings" w:hint="default"/>
      </w:rPr>
    </w:lvl>
    <w:lvl w:ilvl="6" w:tplc="04070001" w:tentative="1">
      <w:start w:val="1"/>
      <w:numFmt w:val="bullet"/>
      <w:lvlText w:val=""/>
      <w:lvlJc w:val="left"/>
      <w:pPr>
        <w:ind w:left="4965" w:hanging="360"/>
      </w:pPr>
      <w:rPr>
        <w:rFonts w:ascii="Symbol" w:hAnsi="Symbol" w:hint="default"/>
      </w:rPr>
    </w:lvl>
    <w:lvl w:ilvl="7" w:tplc="04070003" w:tentative="1">
      <w:start w:val="1"/>
      <w:numFmt w:val="bullet"/>
      <w:lvlText w:val="o"/>
      <w:lvlJc w:val="left"/>
      <w:pPr>
        <w:ind w:left="5685" w:hanging="360"/>
      </w:pPr>
      <w:rPr>
        <w:rFonts w:ascii="Courier New" w:hAnsi="Courier New" w:cs="Courier New" w:hint="default"/>
      </w:rPr>
    </w:lvl>
    <w:lvl w:ilvl="8" w:tplc="04070005" w:tentative="1">
      <w:start w:val="1"/>
      <w:numFmt w:val="bullet"/>
      <w:lvlText w:val=""/>
      <w:lvlJc w:val="left"/>
      <w:pPr>
        <w:ind w:left="6405" w:hanging="360"/>
      </w:pPr>
      <w:rPr>
        <w:rFonts w:ascii="Wingdings" w:hAnsi="Wingdings" w:hint="default"/>
      </w:rPr>
    </w:lvl>
  </w:abstractNum>
  <w:abstractNum w:abstractNumId="9" w15:restartNumberingAfterBreak="0">
    <w:nsid w:val="236F0CF5"/>
    <w:multiLevelType w:val="hybridMultilevel"/>
    <w:tmpl w:val="7082AB6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24DE0EB4"/>
    <w:multiLevelType w:val="hybridMultilevel"/>
    <w:tmpl w:val="7EF87B62"/>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1" w15:restartNumberingAfterBreak="0">
    <w:nsid w:val="36DA79C3"/>
    <w:multiLevelType w:val="hybridMultilevel"/>
    <w:tmpl w:val="5FB66686"/>
    <w:lvl w:ilvl="0" w:tplc="5790B8EA">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39C31E14"/>
    <w:multiLevelType w:val="hybridMultilevel"/>
    <w:tmpl w:val="DDF6C96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47555985"/>
    <w:multiLevelType w:val="hybridMultilevel"/>
    <w:tmpl w:val="12328EF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49063AA0"/>
    <w:multiLevelType w:val="hybridMultilevel"/>
    <w:tmpl w:val="CCCAE0E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504B035B"/>
    <w:multiLevelType w:val="hybridMultilevel"/>
    <w:tmpl w:val="BABE7C5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6B3D4F58"/>
    <w:multiLevelType w:val="hybridMultilevel"/>
    <w:tmpl w:val="60563F6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6CE31E29"/>
    <w:multiLevelType w:val="multilevel"/>
    <w:tmpl w:val="6FFA3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20255C"/>
    <w:multiLevelType w:val="hybridMultilevel"/>
    <w:tmpl w:val="C1F0872E"/>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9" w15:restartNumberingAfterBreak="0">
    <w:nsid w:val="7616082B"/>
    <w:multiLevelType w:val="hybridMultilevel"/>
    <w:tmpl w:val="533EDBA6"/>
    <w:lvl w:ilvl="0" w:tplc="04070001">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start w:val="1"/>
      <w:numFmt w:val="bullet"/>
      <w:lvlText w:val=""/>
      <w:lvlJc w:val="left"/>
      <w:pPr>
        <w:ind w:left="1800" w:hanging="360"/>
      </w:pPr>
      <w:rPr>
        <w:rFonts w:ascii="Wingdings" w:hAnsi="Wingdings" w:hint="default"/>
      </w:rPr>
    </w:lvl>
    <w:lvl w:ilvl="3" w:tplc="0407000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0" w15:restartNumberingAfterBreak="0">
    <w:nsid w:val="7B2214E6"/>
    <w:multiLevelType w:val="hybridMultilevel"/>
    <w:tmpl w:val="00921AB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392584122">
    <w:abstractNumId w:val="0"/>
  </w:num>
  <w:num w:numId="2" w16cid:durableId="1273396915">
    <w:abstractNumId w:val="14"/>
  </w:num>
  <w:num w:numId="3" w16cid:durableId="1874610970">
    <w:abstractNumId w:val="20"/>
  </w:num>
  <w:num w:numId="4" w16cid:durableId="966622644">
    <w:abstractNumId w:val="9"/>
  </w:num>
  <w:num w:numId="5" w16cid:durableId="945573745">
    <w:abstractNumId w:val="16"/>
  </w:num>
  <w:num w:numId="6" w16cid:durableId="1758405349">
    <w:abstractNumId w:val="2"/>
  </w:num>
  <w:num w:numId="7" w16cid:durableId="1056509991">
    <w:abstractNumId w:val="3"/>
  </w:num>
  <w:num w:numId="8" w16cid:durableId="36584673">
    <w:abstractNumId w:val="19"/>
  </w:num>
  <w:num w:numId="9" w16cid:durableId="1222525421">
    <w:abstractNumId w:val="10"/>
  </w:num>
  <w:num w:numId="10" w16cid:durableId="1360468495">
    <w:abstractNumId w:val="18"/>
  </w:num>
  <w:num w:numId="11" w16cid:durableId="178810896">
    <w:abstractNumId w:val="17"/>
  </w:num>
  <w:num w:numId="12" w16cid:durableId="1417021567">
    <w:abstractNumId w:val="7"/>
  </w:num>
  <w:num w:numId="13" w16cid:durableId="1812668829">
    <w:abstractNumId w:val="15"/>
  </w:num>
  <w:num w:numId="14" w16cid:durableId="896205970">
    <w:abstractNumId w:val="8"/>
  </w:num>
  <w:num w:numId="15" w16cid:durableId="1413160463">
    <w:abstractNumId w:val="4"/>
  </w:num>
  <w:num w:numId="16" w16cid:durableId="1757479949">
    <w:abstractNumId w:val="5"/>
  </w:num>
  <w:num w:numId="17" w16cid:durableId="2050257435">
    <w:abstractNumId w:val="1"/>
  </w:num>
  <w:num w:numId="18" w16cid:durableId="590819840">
    <w:abstractNumId w:val="6"/>
  </w:num>
  <w:num w:numId="19" w16cid:durableId="420221294">
    <w:abstractNumId w:val="13"/>
  </w:num>
  <w:num w:numId="20" w16cid:durableId="36979011">
    <w:abstractNumId w:val="12"/>
  </w:num>
  <w:num w:numId="21" w16cid:durableId="188208804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attachedTemplate r:id="rId1"/>
  <w:documentProtection w:edit="forms" w:enforcement="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7101"/>
    <w:rsid w:val="000015B8"/>
    <w:rsid w:val="00010330"/>
    <w:rsid w:val="00030171"/>
    <w:rsid w:val="00054610"/>
    <w:rsid w:val="00062E12"/>
    <w:rsid w:val="0006313C"/>
    <w:rsid w:val="0006459E"/>
    <w:rsid w:val="000777E3"/>
    <w:rsid w:val="00085B8A"/>
    <w:rsid w:val="000955DE"/>
    <w:rsid w:val="000B3A1B"/>
    <w:rsid w:val="000B412D"/>
    <w:rsid w:val="000B6B2A"/>
    <w:rsid w:val="000C6369"/>
    <w:rsid w:val="000C68BB"/>
    <w:rsid w:val="000E2BC3"/>
    <w:rsid w:val="00107491"/>
    <w:rsid w:val="0011096A"/>
    <w:rsid w:val="00110F19"/>
    <w:rsid w:val="00113F0A"/>
    <w:rsid w:val="00117298"/>
    <w:rsid w:val="00130243"/>
    <w:rsid w:val="00131CCA"/>
    <w:rsid w:val="001461FF"/>
    <w:rsid w:val="00154E60"/>
    <w:rsid w:val="001652FA"/>
    <w:rsid w:val="00166903"/>
    <w:rsid w:val="00186ADE"/>
    <w:rsid w:val="00190EC5"/>
    <w:rsid w:val="001951E5"/>
    <w:rsid w:val="001A48FE"/>
    <w:rsid w:val="001A6019"/>
    <w:rsid w:val="001A6136"/>
    <w:rsid w:val="001A7D50"/>
    <w:rsid w:val="001B1786"/>
    <w:rsid w:val="001B4B91"/>
    <w:rsid w:val="001D67AF"/>
    <w:rsid w:val="001E4F64"/>
    <w:rsid w:val="00202964"/>
    <w:rsid w:val="0020325D"/>
    <w:rsid w:val="00210692"/>
    <w:rsid w:val="00210935"/>
    <w:rsid w:val="00217971"/>
    <w:rsid w:val="00223A68"/>
    <w:rsid w:val="00226CCD"/>
    <w:rsid w:val="0023440C"/>
    <w:rsid w:val="002365DD"/>
    <w:rsid w:val="0025434A"/>
    <w:rsid w:val="00265129"/>
    <w:rsid w:val="00266679"/>
    <w:rsid w:val="00267A16"/>
    <w:rsid w:val="00283F5B"/>
    <w:rsid w:val="002853A4"/>
    <w:rsid w:val="00287CBF"/>
    <w:rsid w:val="00292D9F"/>
    <w:rsid w:val="002962E8"/>
    <w:rsid w:val="002A07CA"/>
    <w:rsid w:val="002A081D"/>
    <w:rsid w:val="002A49E7"/>
    <w:rsid w:val="002A75B3"/>
    <w:rsid w:val="002C2656"/>
    <w:rsid w:val="002D0912"/>
    <w:rsid w:val="002D2058"/>
    <w:rsid w:val="002D3F08"/>
    <w:rsid w:val="002E0ED0"/>
    <w:rsid w:val="002F51B5"/>
    <w:rsid w:val="002F56E8"/>
    <w:rsid w:val="00305808"/>
    <w:rsid w:val="00310937"/>
    <w:rsid w:val="003308ED"/>
    <w:rsid w:val="00332587"/>
    <w:rsid w:val="00344526"/>
    <w:rsid w:val="00345DB2"/>
    <w:rsid w:val="00355BCA"/>
    <w:rsid w:val="00362947"/>
    <w:rsid w:val="0036581D"/>
    <w:rsid w:val="00366416"/>
    <w:rsid w:val="00373871"/>
    <w:rsid w:val="00373E2E"/>
    <w:rsid w:val="00386C4F"/>
    <w:rsid w:val="0039659D"/>
    <w:rsid w:val="003A42C5"/>
    <w:rsid w:val="003A6EA1"/>
    <w:rsid w:val="003B000E"/>
    <w:rsid w:val="003B2269"/>
    <w:rsid w:val="003E27A7"/>
    <w:rsid w:val="003E33F9"/>
    <w:rsid w:val="003F6260"/>
    <w:rsid w:val="00421D77"/>
    <w:rsid w:val="00422628"/>
    <w:rsid w:val="0043586F"/>
    <w:rsid w:val="00436879"/>
    <w:rsid w:val="00445A6B"/>
    <w:rsid w:val="00464AEC"/>
    <w:rsid w:val="00473A77"/>
    <w:rsid w:val="00480293"/>
    <w:rsid w:val="00481CF5"/>
    <w:rsid w:val="00482DFA"/>
    <w:rsid w:val="00484355"/>
    <w:rsid w:val="00492462"/>
    <w:rsid w:val="0049442B"/>
    <w:rsid w:val="004A2C9A"/>
    <w:rsid w:val="004A4185"/>
    <w:rsid w:val="004C05EC"/>
    <w:rsid w:val="004C6DD4"/>
    <w:rsid w:val="004C7101"/>
    <w:rsid w:val="004D36C3"/>
    <w:rsid w:val="004D55B9"/>
    <w:rsid w:val="004D6E20"/>
    <w:rsid w:val="004D7334"/>
    <w:rsid w:val="004D7935"/>
    <w:rsid w:val="004F117A"/>
    <w:rsid w:val="004F4DA9"/>
    <w:rsid w:val="00503D2B"/>
    <w:rsid w:val="005047EC"/>
    <w:rsid w:val="00506FEE"/>
    <w:rsid w:val="00515552"/>
    <w:rsid w:val="0051604C"/>
    <w:rsid w:val="00516550"/>
    <w:rsid w:val="0053306E"/>
    <w:rsid w:val="00535D04"/>
    <w:rsid w:val="00535F6D"/>
    <w:rsid w:val="005426F0"/>
    <w:rsid w:val="00555664"/>
    <w:rsid w:val="00556DB3"/>
    <w:rsid w:val="0056004E"/>
    <w:rsid w:val="00562FD6"/>
    <w:rsid w:val="00564665"/>
    <w:rsid w:val="00586B87"/>
    <w:rsid w:val="00592A74"/>
    <w:rsid w:val="00594475"/>
    <w:rsid w:val="00595E2D"/>
    <w:rsid w:val="005A2921"/>
    <w:rsid w:val="005A3BF6"/>
    <w:rsid w:val="005B2595"/>
    <w:rsid w:val="005D5F85"/>
    <w:rsid w:val="005D63EF"/>
    <w:rsid w:val="005E1637"/>
    <w:rsid w:val="005E57AF"/>
    <w:rsid w:val="00603DA5"/>
    <w:rsid w:val="00611ACE"/>
    <w:rsid w:val="00620433"/>
    <w:rsid w:val="00622390"/>
    <w:rsid w:val="00634C33"/>
    <w:rsid w:val="00635406"/>
    <w:rsid w:val="0064652E"/>
    <w:rsid w:val="006468D5"/>
    <w:rsid w:val="00667FB6"/>
    <w:rsid w:val="00674A88"/>
    <w:rsid w:val="00681711"/>
    <w:rsid w:val="006840E3"/>
    <w:rsid w:val="006905E2"/>
    <w:rsid w:val="00690839"/>
    <w:rsid w:val="0069186F"/>
    <w:rsid w:val="00693279"/>
    <w:rsid w:val="006C6EB4"/>
    <w:rsid w:val="006D0832"/>
    <w:rsid w:val="006F1F02"/>
    <w:rsid w:val="00702384"/>
    <w:rsid w:val="00713015"/>
    <w:rsid w:val="00725672"/>
    <w:rsid w:val="0073221B"/>
    <w:rsid w:val="0075748D"/>
    <w:rsid w:val="0077474B"/>
    <w:rsid w:val="00781D05"/>
    <w:rsid w:val="00784305"/>
    <w:rsid w:val="00790B68"/>
    <w:rsid w:val="0079570C"/>
    <w:rsid w:val="00796DC3"/>
    <w:rsid w:val="00797416"/>
    <w:rsid w:val="007A380A"/>
    <w:rsid w:val="007A71D6"/>
    <w:rsid w:val="007B198E"/>
    <w:rsid w:val="007B4B4C"/>
    <w:rsid w:val="007C559E"/>
    <w:rsid w:val="007C58F5"/>
    <w:rsid w:val="007E026F"/>
    <w:rsid w:val="007E280B"/>
    <w:rsid w:val="007E4CB0"/>
    <w:rsid w:val="007F3072"/>
    <w:rsid w:val="00804AE7"/>
    <w:rsid w:val="00814408"/>
    <w:rsid w:val="00817B51"/>
    <w:rsid w:val="0085432C"/>
    <w:rsid w:val="0088770D"/>
    <w:rsid w:val="008944D0"/>
    <w:rsid w:val="00897BFD"/>
    <w:rsid w:val="008A273D"/>
    <w:rsid w:val="008A3131"/>
    <w:rsid w:val="008C00AC"/>
    <w:rsid w:val="008C1559"/>
    <w:rsid w:val="008C17CB"/>
    <w:rsid w:val="008D61EA"/>
    <w:rsid w:val="008D6C65"/>
    <w:rsid w:val="008F56C2"/>
    <w:rsid w:val="00907BDD"/>
    <w:rsid w:val="0091419E"/>
    <w:rsid w:val="00921140"/>
    <w:rsid w:val="009261CC"/>
    <w:rsid w:val="009262A2"/>
    <w:rsid w:val="0092687A"/>
    <w:rsid w:val="00936B00"/>
    <w:rsid w:val="00940FAF"/>
    <w:rsid w:val="009413F7"/>
    <w:rsid w:val="00945BD3"/>
    <w:rsid w:val="0094784C"/>
    <w:rsid w:val="0096041D"/>
    <w:rsid w:val="009726DA"/>
    <w:rsid w:val="00974A50"/>
    <w:rsid w:val="00991155"/>
    <w:rsid w:val="00994A0A"/>
    <w:rsid w:val="009C0778"/>
    <w:rsid w:val="009C563C"/>
    <w:rsid w:val="009E3F40"/>
    <w:rsid w:val="009E60FE"/>
    <w:rsid w:val="009E6AF5"/>
    <w:rsid w:val="00A008D5"/>
    <w:rsid w:val="00A04AE4"/>
    <w:rsid w:val="00A1542A"/>
    <w:rsid w:val="00A222DA"/>
    <w:rsid w:val="00A3117C"/>
    <w:rsid w:val="00A31889"/>
    <w:rsid w:val="00A351C1"/>
    <w:rsid w:val="00A363A3"/>
    <w:rsid w:val="00A42884"/>
    <w:rsid w:val="00A46185"/>
    <w:rsid w:val="00A50AB3"/>
    <w:rsid w:val="00A546E6"/>
    <w:rsid w:val="00A54D57"/>
    <w:rsid w:val="00A62AD5"/>
    <w:rsid w:val="00A63C37"/>
    <w:rsid w:val="00A650F0"/>
    <w:rsid w:val="00A65DCE"/>
    <w:rsid w:val="00A74B8F"/>
    <w:rsid w:val="00A817D7"/>
    <w:rsid w:val="00A94033"/>
    <w:rsid w:val="00A94FC3"/>
    <w:rsid w:val="00A9640D"/>
    <w:rsid w:val="00AA482F"/>
    <w:rsid w:val="00AB003E"/>
    <w:rsid w:val="00AB010A"/>
    <w:rsid w:val="00AC15DA"/>
    <w:rsid w:val="00AC1A3A"/>
    <w:rsid w:val="00AD64AB"/>
    <w:rsid w:val="00AE5004"/>
    <w:rsid w:val="00AF0DAD"/>
    <w:rsid w:val="00AF437E"/>
    <w:rsid w:val="00B00D68"/>
    <w:rsid w:val="00B0375E"/>
    <w:rsid w:val="00B06ECF"/>
    <w:rsid w:val="00B074FB"/>
    <w:rsid w:val="00B17B4D"/>
    <w:rsid w:val="00B21DD5"/>
    <w:rsid w:val="00B278B6"/>
    <w:rsid w:val="00B37DA6"/>
    <w:rsid w:val="00B63D88"/>
    <w:rsid w:val="00B7448C"/>
    <w:rsid w:val="00B75521"/>
    <w:rsid w:val="00B83179"/>
    <w:rsid w:val="00B84BEA"/>
    <w:rsid w:val="00B932FC"/>
    <w:rsid w:val="00B95017"/>
    <w:rsid w:val="00BA3495"/>
    <w:rsid w:val="00BB77CE"/>
    <w:rsid w:val="00BD512B"/>
    <w:rsid w:val="00BD54FD"/>
    <w:rsid w:val="00BD7976"/>
    <w:rsid w:val="00BE17F8"/>
    <w:rsid w:val="00BF7170"/>
    <w:rsid w:val="00C079C9"/>
    <w:rsid w:val="00C176A9"/>
    <w:rsid w:val="00C218DA"/>
    <w:rsid w:val="00C2520B"/>
    <w:rsid w:val="00C3528B"/>
    <w:rsid w:val="00C360B3"/>
    <w:rsid w:val="00C36C07"/>
    <w:rsid w:val="00C42FE4"/>
    <w:rsid w:val="00C70BAA"/>
    <w:rsid w:val="00C70D31"/>
    <w:rsid w:val="00C7104A"/>
    <w:rsid w:val="00C87EC5"/>
    <w:rsid w:val="00C9506A"/>
    <w:rsid w:val="00CB18AD"/>
    <w:rsid w:val="00CB34E9"/>
    <w:rsid w:val="00CC0AC3"/>
    <w:rsid w:val="00CC6AAC"/>
    <w:rsid w:val="00CC7564"/>
    <w:rsid w:val="00CD0D40"/>
    <w:rsid w:val="00CD1CBB"/>
    <w:rsid w:val="00CE0A52"/>
    <w:rsid w:val="00CE41D1"/>
    <w:rsid w:val="00CE4D9F"/>
    <w:rsid w:val="00CE76D7"/>
    <w:rsid w:val="00D0329B"/>
    <w:rsid w:val="00D0569E"/>
    <w:rsid w:val="00D10759"/>
    <w:rsid w:val="00D10AF4"/>
    <w:rsid w:val="00D20B67"/>
    <w:rsid w:val="00D2319A"/>
    <w:rsid w:val="00D233F1"/>
    <w:rsid w:val="00D24F46"/>
    <w:rsid w:val="00D306B8"/>
    <w:rsid w:val="00D31E7A"/>
    <w:rsid w:val="00D327F3"/>
    <w:rsid w:val="00D33886"/>
    <w:rsid w:val="00D437BB"/>
    <w:rsid w:val="00D4556F"/>
    <w:rsid w:val="00D545E3"/>
    <w:rsid w:val="00D56154"/>
    <w:rsid w:val="00D60C0A"/>
    <w:rsid w:val="00D6451F"/>
    <w:rsid w:val="00D66C11"/>
    <w:rsid w:val="00D74988"/>
    <w:rsid w:val="00D81DBE"/>
    <w:rsid w:val="00D86F4B"/>
    <w:rsid w:val="00D93E2C"/>
    <w:rsid w:val="00DB06D1"/>
    <w:rsid w:val="00DB3AA4"/>
    <w:rsid w:val="00DB3C74"/>
    <w:rsid w:val="00DB7924"/>
    <w:rsid w:val="00DC1F21"/>
    <w:rsid w:val="00DC1F56"/>
    <w:rsid w:val="00DD20CC"/>
    <w:rsid w:val="00DD7F52"/>
    <w:rsid w:val="00DE2DCE"/>
    <w:rsid w:val="00DF3310"/>
    <w:rsid w:val="00E2225A"/>
    <w:rsid w:val="00E31F48"/>
    <w:rsid w:val="00E32247"/>
    <w:rsid w:val="00E35E95"/>
    <w:rsid w:val="00E37F13"/>
    <w:rsid w:val="00E41482"/>
    <w:rsid w:val="00E41B73"/>
    <w:rsid w:val="00E47812"/>
    <w:rsid w:val="00E65D1B"/>
    <w:rsid w:val="00E718D7"/>
    <w:rsid w:val="00E952EB"/>
    <w:rsid w:val="00EB22B3"/>
    <w:rsid w:val="00EB601B"/>
    <w:rsid w:val="00EC0E8E"/>
    <w:rsid w:val="00EC5313"/>
    <w:rsid w:val="00ED313A"/>
    <w:rsid w:val="00ED7D02"/>
    <w:rsid w:val="00EE3B78"/>
    <w:rsid w:val="00EE76D2"/>
    <w:rsid w:val="00EF3EB0"/>
    <w:rsid w:val="00F019C4"/>
    <w:rsid w:val="00F039F8"/>
    <w:rsid w:val="00F10AA6"/>
    <w:rsid w:val="00F1127A"/>
    <w:rsid w:val="00F21F80"/>
    <w:rsid w:val="00F255D2"/>
    <w:rsid w:val="00F30F36"/>
    <w:rsid w:val="00F32DC9"/>
    <w:rsid w:val="00F40BDB"/>
    <w:rsid w:val="00F4117C"/>
    <w:rsid w:val="00F433B8"/>
    <w:rsid w:val="00F51296"/>
    <w:rsid w:val="00F53AA1"/>
    <w:rsid w:val="00F54D16"/>
    <w:rsid w:val="00F5618A"/>
    <w:rsid w:val="00F5729E"/>
    <w:rsid w:val="00F601D7"/>
    <w:rsid w:val="00F90EC5"/>
    <w:rsid w:val="00F91218"/>
    <w:rsid w:val="00FA641B"/>
    <w:rsid w:val="00FD468B"/>
    <w:rsid w:val="00FE1348"/>
    <w:rsid w:val="00FE39A1"/>
    <w:rsid w:val="00FE49C9"/>
    <w:rsid w:val="00FF6FDE"/>
    <w:rsid w:val="0C847CDC"/>
    <w:rsid w:val="1EF7BC1B"/>
    <w:rsid w:val="6B076EFC"/>
    <w:rsid w:val="75EFDC2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4EB9B3"/>
  <w15:chartTrackingRefBased/>
  <w15:docId w15:val="{96A05B9A-8DA6-45A5-8A72-5225018D5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rutiger 45 Light" w:eastAsiaTheme="minorHAnsi" w:hAnsi="Frutiger 45 Light" w:cstheme="minorBidi"/>
        <w:sz w:val="22"/>
        <w:szCs w:val="22"/>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7B198E"/>
    <w:pPr>
      <w:keepNext/>
      <w:keepLines/>
      <w:spacing w:before="240"/>
      <w:outlineLvl w:val="0"/>
    </w:pPr>
    <w:rPr>
      <w:rFonts w:eastAsiaTheme="majorEastAsia" w:cstheme="majorBidi"/>
      <w:b/>
      <w:color w:val="00204B"/>
      <w:sz w:val="26"/>
      <w:szCs w:val="32"/>
    </w:rPr>
  </w:style>
  <w:style w:type="paragraph" w:styleId="berschrift2">
    <w:name w:val="heading 2"/>
    <w:basedOn w:val="Standard"/>
    <w:next w:val="Standard"/>
    <w:link w:val="berschrift2Zchn"/>
    <w:uiPriority w:val="9"/>
    <w:unhideWhenUsed/>
    <w:qFormat/>
    <w:rsid w:val="00422628"/>
    <w:pPr>
      <w:keepNext/>
      <w:keepLines/>
      <w:spacing w:before="40"/>
      <w:outlineLvl w:val="1"/>
    </w:pPr>
    <w:rPr>
      <w:rFonts w:eastAsiaTheme="majorEastAsia" w:cstheme="majorBidi"/>
      <w:color w:val="2E74B5" w:themeColor="accent1" w:themeShade="BF"/>
      <w:sz w:val="24"/>
      <w:szCs w:val="26"/>
    </w:rPr>
  </w:style>
  <w:style w:type="paragraph" w:styleId="berschrift3">
    <w:name w:val="heading 3"/>
    <w:basedOn w:val="Standard"/>
    <w:next w:val="Standard"/>
    <w:link w:val="berschrift3Zchn"/>
    <w:uiPriority w:val="9"/>
    <w:unhideWhenUsed/>
    <w:qFormat/>
    <w:rsid w:val="00366416"/>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422628"/>
    <w:pPr>
      <w:tabs>
        <w:tab w:val="center" w:pos="4536"/>
        <w:tab w:val="right" w:pos="9072"/>
      </w:tabs>
    </w:pPr>
  </w:style>
  <w:style w:type="character" w:customStyle="1" w:styleId="KopfzeileZchn">
    <w:name w:val="Kopfzeile Zchn"/>
    <w:basedOn w:val="Absatz-Standardschriftart"/>
    <w:link w:val="Kopfzeile"/>
    <w:uiPriority w:val="99"/>
    <w:rsid w:val="00422628"/>
  </w:style>
  <w:style w:type="paragraph" w:styleId="Fuzeile">
    <w:name w:val="footer"/>
    <w:basedOn w:val="Standard"/>
    <w:link w:val="FuzeileZchn"/>
    <w:uiPriority w:val="99"/>
    <w:unhideWhenUsed/>
    <w:rsid w:val="00422628"/>
    <w:pPr>
      <w:tabs>
        <w:tab w:val="center" w:pos="4536"/>
        <w:tab w:val="right" w:pos="9072"/>
      </w:tabs>
    </w:pPr>
  </w:style>
  <w:style w:type="character" w:customStyle="1" w:styleId="FuzeileZchn">
    <w:name w:val="Fußzeile Zchn"/>
    <w:basedOn w:val="Absatz-Standardschriftart"/>
    <w:link w:val="Fuzeile"/>
    <w:uiPriority w:val="99"/>
    <w:rsid w:val="00422628"/>
  </w:style>
  <w:style w:type="paragraph" w:styleId="Titel">
    <w:name w:val="Title"/>
    <w:basedOn w:val="Standard"/>
    <w:next w:val="Standard"/>
    <w:link w:val="TitelZchn"/>
    <w:uiPriority w:val="10"/>
    <w:qFormat/>
    <w:rsid w:val="00422628"/>
    <w:pPr>
      <w:contextualSpacing/>
    </w:pPr>
    <w:rPr>
      <w:rFonts w:eastAsiaTheme="majorEastAsia" w:cstheme="majorBidi"/>
      <w:spacing w:val="-10"/>
      <w:kern w:val="28"/>
      <w:sz w:val="56"/>
      <w:szCs w:val="56"/>
    </w:rPr>
  </w:style>
  <w:style w:type="character" w:customStyle="1" w:styleId="TitelZchn">
    <w:name w:val="Titel Zchn"/>
    <w:basedOn w:val="Absatz-Standardschriftart"/>
    <w:link w:val="Titel"/>
    <w:uiPriority w:val="10"/>
    <w:rsid w:val="00422628"/>
    <w:rPr>
      <w:rFonts w:eastAsiaTheme="majorEastAsia" w:cstheme="majorBidi"/>
      <w:spacing w:val="-10"/>
      <w:kern w:val="28"/>
      <w:sz w:val="56"/>
      <w:szCs w:val="56"/>
    </w:rPr>
  </w:style>
  <w:style w:type="character" w:customStyle="1" w:styleId="berschrift2Zchn">
    <w:name w:val="Überschrift 2 Zchn"/>
    <w:basedOn w:val="Absatz-Standardschriftart"/>
    <w:link w:val="berschrift2"/>
    <w:uiPriority w:val="9"/>
    <w:rsid w:val="00422628"/>
    <w:rPr>
      <w:rFonts w:eastAsiaTheme="majorEastAsia" w:cstheme="majorBidi"/>
      <w:color w:val="2E74B5" w:themeColor="accent1" w:themeShade="BF"/>
      <w:sz w:val="24"/>
      <w:szCs w:val="26"/>
    </w:rPr>
  </w:style>
  <w:style w:type="character" w:customStyle="1" w:styleId="berschrift1Zchn">
    <w:name w:val="Überschrift 1 Zchn"/>
    <w:basedOn w:val="Absatz-Standardschriftart"/>
    <w:link w:val="berschrift1"/>
    <w:uiPriority w:val="9"/>
    <w:rsid w:val="007B198E"/>
    <w:rPr>
      <w:rFonts w:eastAsiaTheme="majorEastAsia" w:cstheme="majorBidi"/>
      <w:b/>
      <w:color w:val="00204B"/>
      <w:sz w:val="26"/>
      <w:szCs w:val="32"/>
    </w:rPr>
  </w:style>
  <w:style w:type="paragraph" w:styleId="Untertitel">
    <w:name w:val="Subtitle"/>
    <w:basedOn w:val="Standard"/>
    <w:next w:val="Standard"/>
    <w:link w:val="UntertitelZchn"/>
    <w:uiPriority w:val="11"/>
    <w:qFormat/>
    <w:rsid w:val="00422628"/>
    <w:pPr>
      <w:numPr>
        <w:ilvl w:val="1"/>
      </w:numPr>
      <w:spacing w:after="160"/>
    </w:pPr>
    <w:rPr>
      <w:rFonts w:eastAsiaTheme="minorEastAsia"/>
      <w:color w:val="5A5A5A" w:themeColor="text1" w:themeTint="A5"/>
      <w:spacing w:val="15"/>
    </w:rPr>
  </w:style>
  <w:style w:type="character" w:customStyle="1" w:styleId="UntertitelZchn">
    <w:name w:val="Untertitel Zchn"/>
    <w:basedOn w:val="Absatz-Standardschriftart"/>
    <w:link w:val="Untertitel"/>
    <w:uiPriority w:val="11"/>
    <w:rsid w:val="00422628"/>
    <w:rPr>
      <w:rFonts w:eastAsiaTheme="minorEastAsia"/>
      <w:color w:val="5A5A5A" w:themeColor="text1" w:themeTint="A5"/>
      <w:spacing w:val="15"/>
    </w:rPr>
  </w:style>
  <w:style w:type="character" w:styleId="SchwacheHervorhebung">
    <w:name w:val="Subtle Emphasis"/>
    <w:basedOn w:val="Absatz-Standardschriftart"/>
    <w:uiPriority w:val="19"/>
    <w:qFormat/>
    <w:rsid w:val="00422628"/>
    <w:rPr>
      <w:rFonts w:ascii="Frutiger 45 Light" w:hAnsi="Frutiger 45 Light"/>
      <w:i/>
      <w:iCs/>
      <w:color w:val="404040" w:themeColor="text1" w:themeTint="BF"/>
      <w:sz w:val="22"/>
    </w:rPr>
  </w:style>
  <w:style w:type="character" w:styleId="Hervorhebung">
    <w:name w:val="Emphasis"/>
    <w:basedOn w:val="Absatz-Standardschriftart"/>
    <w:uiPriority w:val="20"/>
    <w:qFormat/>
    <w:rsid w:val="00422628"/>
    <w:rPr>
      <w:rFonts w:ascii="Frutiger 45 Light" w:hAnsi="Frutiger 45 Light"/>
      <w:i/>
      <w:iCs/>
      <w:sz w:val="22"/>
    </w:rPr>
  </w:style>
  <w:style w:type="character" w:styleId="IntensiveHervorhebung">
    <w:name w:val="Intense Emphasis"/>
    <w:basedOn w:val="Absatz-Standardschriftart"/>
    <w:uiPriority w:val="21"/>
    <w:qFormat/>
    <w:rsid w:val="00422628"/>
    <w:rPr>
      <w:rFonts w:ascii="Frutiger 45 Light" w:hAnsi="Frutiger 45 Light"/>
      <w:i/>
      <w:iCs/>
      <w:color w:val="5B9BD5" w:themeColor="accent1"/>
      <w:sz w:val="22"/>
    </w:rPr>
  </w:style>
  <w:style w:type="paragraph" w:styleId="KeinLeerraum">
    <w:name w:val="No Spacing"/>
    <w:uiPriority w:val="1"/>
    <w:qFormat/>
    <w:rsid w:val="00CB18AD"/>
  </w:style>
  <w:style w:type="character" w:styleId="Kommentarzeichen">
    <w:name w:val="annotation reference"/>
    <w:basedOn w:val="Absatz-Standardschriftart"/>
    <w:uiPriority w:val="99"/>
    <w:semiHidden/>
    <w:unhideWhenUsed/>
    <w:rsid w:val="00781D05"/>
    <w:rPr>
      <w:sz w:val="16"/>
      <w:szCs w:val="16"/>
    </w:rPr>
  </w:style>
  <w:style w:type="paragraph" w:styleId="Kommentartext">
    <w:name w:val="annotation text"/>
    <w:basedOn w:val="Standard"/>
    <w:link w:val="KommentartextZchn"/>
    <w:uiPriority w:val="99"/>
    <w:semiHidden/>
    <w:unhideWhenUsed/>
    <w:rsid w:val="00781D05"/>
    <w:rPr>
      <w:sz w:val="20"/>
      <w:szCs w:val="20"/>
    </w:rPr>
  </w:style>
  <w:style w:type="character" w:customStyle="1" w:styleId="KommentartextZchn">
    <w:name w:val="Kommentartext Zchn"/>
    <w:basedOn w:val="Absatz-Standardschriftart"/>
    <w:link w:val="Kommentartext"/>
    <w:uiPriority w:val="99"/>
    <w:semiHidden/>
    <w:rsid w:val="00781D05"/>
    <w:rPr>
      <w:sz w:val="20"/>
      <w:szCs w:val="20"/>
    </w:rPr>
  </w:style>
  <w:style w:type="paragraph" w:styleId="Kommentarthema">
    <w:name w:val="annotation subject"/>
    <w:basedOn w:val="Kommentartext"/>
    <w:next w:val="Kommentartext"/>
    <w:link w:val="KommentarthemaZchn"/>
    <w:uiPriority w:val="99"/>
    <w:semiHidden/>
    <w:unhideWhenUsed/>
    <w:rsid w:val="00781D05"/>
    <w:rPr>
      <w:b/>
      <w:bCs/>
    </w:rPr>
  </w:style>
  <w:style w:type="character" w:customStyle="1" w:styleId="KommentarthemaZchn">
    <w:name w:val="Kommentarthema Zchn"/>
    <w:basedOn w:val="KommentartextZchn"/>
    <w:link w:val="Kommentarthema"/>
    <w:uiPriority w:val="99"/>
    <w:semiHidden/>
    <w:rsid w:val="00781D05"/>
    <w:rPr>
      <w:b/>
      <w:bCs/>
      <w:sz w:val="20"/>
      <w:szCs w:val="20"/>
    </w:rPr>
  </w:style>
  <w:style w:type="paragraph" w:styleId="Sprechblasentext">
    <w:name w:val="Balloon Text"/>
    <w:basedOn w:val="Standard"/>
    <w:link w:val="SprechblasentextZchn"/>
    <w:uiPriority w:val="99"/>
    <w:semiHidden/>
    <w:unhideWhenUsed/>
    <w:rsid w:val="00781D05"/>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781D05"/>
    <w:rPr>
      <w:rFonts w:ascii="Segoe UI" w:hAnsi="Segoe UI" w:cs="Segoe UI"/>
      <w:sz w:val="18"/>
      <w:szCs w:val="18"/>
    </w:rPr>
  </w:style>
  <w:style w:type="character" w:styleId="Platzhaltertext">
    <w:name w:val="Placeholder Text"/>
    <w:basedOn w:val="Absatz-Standardschriftart"/>
    <w:uiPriority w:val="99"/>
    <w:semiHidden/>
    <w:rsid w:val="003B2269"/>
    <w:rPr>
      <w:color w:val="808080"/>
    </w:rPr>
  </w:style>
  <w:style w:type="character" w:styleId="Fett">
    <w:name w:val="Strong"/>
    <w:basedOn w:val="Absatz-Standardschriftart"/>
    <w:uiPriority w:val="22"/>
    <w:qFormat/>
    <w:rsid w:val="003B2269"/>
    <w:rPr>
      <w:b/>
      <w:bCs/>
    </w:rPr>
  </w:style>
  <w:style w:type="paragraph" w:styleId="Listenabsatz">
    <w:name w:val="List Paragraph"/>
    <w:basedOn w:val="Standard"/>
    <w:uiPriority w:val="34"/>
    <w:qFormat/>
    <w:rsid w:val="002853A4"/>
    <w:pPr>
      <w:ind w:left="720"/>
      <w:contextualSpacing/>
    </w:pPr>
  </w:style>
  <w:style w:type="table" w:styleId="Tabellenraster">
    <w:name w:val="Table Grid"/>
    <w:basedOn w:val="NormaleTabelle"/>
    <w:uiPriority w:val="39"/>
    <w:rsid w:val="00AF43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satztitel">
    <w:name w:val="Absatztitel"/>
    <w:basedOn w:val="Standard"/>
    <w:link w:val="AbsatztitelZchn"/>
    <w:qFormat/>
    <w:rsid w:val="006468D5"/>
    <w:pPr>
      <w:spacing w:before="240" w:after="160"/>
    </w:pPr>
    <w:rPr>
      <w:color w:val="00204B"/>
    </w:rPr>
  </w:style>
  <w:style w:type="character" w:customStyle="1" w:styleId="AbsatztitelZchn">
    <w:name w:val="Absatztitel Zchn"/>
    <w:basedOn w:val="Absatz-Standardschriftart"/>
    <w:link w:val="Absatztitel"/>
    <w:rsid w:val="006468D5"/>
    <w:rPr>
      <w:color w:val="00204B"/>
    </w:rPr>
  </w:style>
  <w:style w:type="table" w:styleId="TabellemithellemGitternetz">
    <w:name w:val="Grid Table Light"/>
    <w:basedOn w:val="NormaleTabelle"/>
    <w:uiPriority w:val="40"/>
    <w:rsid w:val="00CE4D9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Absatz-Standardschriftart"/>
    <w:uiPriority w:val="99"/>
    <w:unhideWhenUsed/>
    <w:rsid w:val="00994A0A"/>
    <w:rPr>
      <w:color w:val="0563C1" w:themeColor="hyperlink"/>
      <w:u w:val="single"/>
    </w:rPr>
  </w:style>
  <w:style w:type="character" w:styleId="NichtaufgelsteErwhnung">
    <w:name w:val="Unresolved Mention"/>
    <w:basedOn w:val="Absatz-Standardschriftart"/>
    <w:uiPriority w:val="99"/>
    <w:semiHidden/>
    <w:unhideWhenUsed/>
    <w:rsid w:val="00C87EC5"/>
    <w:rPr>
      <w:color w:val="605E5C"/>
      <w:shd w:val="clear" w:color="auto" w:fill="E1DFDD"/>
    </w:rPr>
  </w:style>
  <w:style w:type="paragraph" w:styleId="Inhaltsverzeichnisberschrift">
    <w:name w:val="TOC Heading"/>
    <w:basedOn w:val="berschrift1"/>
    <w:next w:val="Standard"/>
    <w:uiPriority w:val="39"/>
    <w:unhideWhenUsed/>
    <w:qFormat/>
    <w:rsid w:val="00991155"/>
    <w:pPr>
      <w:spacing w:line="259" w:lineRule="auto"/>
      <w:outlineLvl w:val="9"/>
    </w:pPr>
    <w:rPr>
      <w:rFonts w:asciiTheme="majorHAnsi" w:hAnsiTheme="majorHAnsi"/>
      <w:b w:val="0"/>
      <w:color w:val="2E74B5" w:themeColor="accent1" w:themeShade="BF"/>
      <w:sz w:val="32"/>
      <w:lang w:eastAsia="de-DE"/>
    </w:rPr>
  </w:style>
  <w:style w:type="paragraph" w:styleId="Verzeichnis2">
    <w:name w:val="toc 2"/>
    <w:basedOn w:val="Standard"/>
    <w:next w:val="Standard"/>
    <w:autoRedefine/>
    <w:uiPriority w:val="39"/>
    <w:unhideWhenUsed/>
    <w:rsid w:val="00FF6FDE"/>
    <w:pPr>
      <w:spacing w:after="100"/>
      <w:ind w:left="220"/>
    </w:pPr>
  </w:style>
  <w:style w:type="paragraph" w:styleId="Verzeichnis1">
    <w:name w:val="toc 1"/>
    <w:basedOn w:val="Standard"/>
    <w:next w:val="Standard"/>
    <w:autoRedefine/>
    <w:uiPriority w:val="39"/>
    <w:unhideWhenUsed/>
    <w:rsid w:val="00797416"/>
    <w:pPr>
      <w:spacing w:after="100"/>
    </w:pPr>
  </w:style>
  <w:style w:type="character" w:customStyle="1" w:styleId="berschrift3Zchn">
    <w:name w:val="Überschrift 3 Zchn"/>
    <w:basedOn w:val="Absatz-Standardschriftart"/>
    <w:link w:val="berschrift3"/>
    <w:uiPriority w:val="9"/>
    <w:rsid w:val="00366416"/>
    <w:rPr>
      <w:rFonts w:asciiTheme="majorHAnsi" w:eastAsiaTheme="majorEastAsia" w:hAnsiTheme="majorHAnsi" w:cstheme="majorBidi"/>
      <w:color w:val="1F4D78" w:themeColor="accent1" w:themeShade="7F"/>
      <w:sz w:val="24"/>
      <w:szCs w:val="24"/>
    </w:rPr>
  </w:style>
  <w:style w:type="paragraph" w:styleId="Verzeichnis3">
    <w:name w:val="toc 3"/>
    <w:basedOn w:val="Standard"/>
    <w:next w:val="Standard"/>
    <w:autoRedefine/>
    <w:uiPriority w:val="39"/>
    <w:unhideWhenUsed/>
    <w:rsid w:val="00366416"/>
    <w:pPr>
      <w:spacing w:after="100"/>
      <w:ind w:left="440"/>
    </w:pPr>
  </w:style>
  <w:style w:type="paragraph" w:styleId="StandardWeb">
    <w:name w:val="Normal (Web)"/>
    <w:basedOn w:val="Standard"/>
    <w:uiPriority w:val="99"/>
    <w:semiHidden/>
    <w:unhideWhenUsed/>
    <w:rsid w:val="00186ADE"/>
    <w:pPr>
      <w:spacing w:before="100" w:beforeAutospacing="1" w:after="100" w:afterAutospacing="1"/>
    </w:pPr>
    <w:rPr>
      <w:rFonts w:ascii="Times New Roman" w:eastAsia="Times New Roman" w:hAnsi="Times New Roman" w:cs="Times New Roman"/>
      <w:sz w:val="24"/>
      <w:szCs w:val="24"/>
      <w:lang w:eastAsia="de-DE"/>
    </w:rPr>
  </w:style>
  <w:style w:type="paragraph" w:styleId="HTMLVorformatiert">
    <w:name w:val="HTML Preformatted"/>
    <w:basedOn w:val="Standard"/>
    <w:link w:val="HTMLVorformatiertZchn"/>
    <w:uiPriority w:val="99"/>
    <w:semiHidden/>
    <w:unhideWhenUsed/>
    <w:rsid w:val="00CD0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de-DE"/>
    </w:rPr>
  </w:style>
  <w:style w:type="character" w:customStyle="1" w:styleId="HTMLVorformatiertZchn">
    <w:name w:val="HTML Vorformatiert Zchn"/>
    <w:basedOn w:val="Absatz-Standardschriftart"/>
    <w:link w:val="HTMLVorformatiert"/>
    <w:uiPriority w:val="99"/>
    <w:semiHidden/>
    <w:rsid w:val="00CD0D40"/>
    <w:rPr>
      <w:rFonts w:ascii="Courier New" w:eastAsia="Times New Roman" w:hAnsi="Courier New" w:cs="Courier New"/>
      <w:sz w:val="20"/>
      <w:szCs w:val="20"/>
      <w:lang w:eastAsia="de-DE"/>
    </w:rPr>
  </w:style>
  <w:style w:type="character" w:styleId="HTMLCode">
    <w:name w:val="HTML Code"/>
    <w:basedOn w:val="Absatz-Standardschriftart"/>
    <w:uiPriority w:val="99"/>
    <w:semiHidden/>
    <w:unhideWhenUsed/>
    <w:rsid w:val="00CD0D40"/>
    <w:rPr>
      <w:rFonts w:ascii="Courier New" w:eastAsia="Times New Roman" w:hAnsi="Courier New" w:cs="Courier New"/>
      <w:sz w:val="20"/>
      <w:szCs w:val="20"/>
    </w:rPr>
  </w:style>
  <w:style w:type="paragraph" w:customStyle="1" w:styleId="Code">
    <w:name w:val="Code"/>
    <w:basedOn w:val="Standard"/>
    <w:link w:val="CodeZchn"/>
    <w:qFormat/>
    <w:rsid w:val="00CD0D40"/>
    <w:rPr>
      <w:rFonts w:ascii="Courier New" w:eastAsiaTheme="majorEastAsia" w:hAnsi="Courier New" w:cstheme="majorBidi"/>
      <w:b/>
      <w:color w:val="00204B"/>
      <w:szCs w:val="32"/>
    </w:rPr>
  </w:style>
  <w:style w:type="character" w:customStyle="1" w:styleId="CodeZchn">
    <w:name w:val="Code Zchn"/>
    <w:basedOn w:val="Absatz-Standardschriftart"/>
    <w:link w:val="Code"/>
    <w:rsid w:val="00CD0D40"/>
    <w:rPr>
      <w:rFonts w:ascii="Courier New" w:eastAsiaTheme="majorEastAsia" w:hAnsi="Courier New" w:cstheme="majorBidi"/>
      <w:b/>
      <w:color w:val="00204B"/>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041420">
      <w:bodyDiv w:val="1"/>
      <w:marLeft w:val="0"/>
      <w:marRight w:val="0"/>
      <w:marTop w:val="0"/>
      <w:marBottom w:val="0"/>
      <w:divBdr>
        <w:top w:val="none" w:sz="0" w:space="0" w:color="auto"/>
        <w:left w:val="none" w:sz="0" w:space="0" w:color="auto"/>
        <w:bottom w:val="none" w:sz="0" w:space="0" w:color="auto"/>
        <w:right w:val="none" w:sz="0" w:space="0" w:color="auto"/>
      </w:divBdr>
    </w:div>
    <w:div w:id="149836771">
      <w:bodyDiv w:val="1"/>
      <w:marLeft w:val="0"/>
      <w:marRight w:val="0"/>
      <w:marTop w:val="0"/>
      <w:marBottom w:val="0"/>
      <w:divBdr>
        <w:top w:val="none" w:sz="0" w:space="0" w:color="auto"/>
        <w:left w:val="none" w:sz="0" w:space="0" w:color="auto"/>
        <w:bottom w:val="none" w:sz="0" w:space="0" w:color="auto"/>
        <w:right w:val="none" w:sz="0" w:space="0" w:color="auto"/>
      </w:divBdr>
    </w:div>
    <w:div w:id="320158538">
      <w:bodyDiv w:val="1"/>
      <w:marLeft w:val="0"/>
      <w:marRight w:val="0"/>
      <w:marTop w:val="0"/>
      <w:marBottom w:val="0"/>
      <w:divBdr>
        <w:top w:val="none" w:sz="0" w:space="0" w:color="auto"/>
        <w:left w:val="none" w:sz="0" w:space="0" w:color="auto"/>
        <w:bottom w:val="none" w:sz="0" w:space="0" w:color="auto"/>
        <w:right w:val="none" w:sz="0" w:space="0" w:color="auto"/>
      </w:divBdr>
    </w:div>
    <w:div w:id="355891920">
      <w:bodyDiv w:val="1"/>
      <w:marLeft w:val="0"/>
      <w:marRight w:val="0"/>
      <w:marTop w:val="0"/>
      <w:marBottom w:val="0"/>
      <w:divBdr>
        <w:top w:val="none" w:sz="0" w:space="0" w:color="auto"/>
        <w:left w:val="none" w:sz="0" w:space="0" w:color="auto"/>
        <w:bottom w:val="none" w:sz="0" w:space="0" w:color="auto"/>
        <w:right w:val="none" w:sz="0" w:space="0" w:color="auto"/>
      </w:divBdr>
    </w:div>
    <w:div w:id="470908324">
      <w:bodyDiv w:val="1"/>
      <w:marLeft w:val="0"/>
      <w:marRight w:val="0"/>
      <w:marTop w:val="0"/>
      <w:marBottom w:val="0"/>
      <w:divBdr>
        <w:top w:val="none" w:sz="0" w:space="0" w:color="auto"/>
        <w:left w:val="none" w:sz="0" w:space="0" w:color="auto"/>
        <w:bottom w:val="none" w:sz="0" w:space="0" w:color="auto"/>
        <w:right w:val="none" w:sz="0" w:space="0" w:color="auto"/>
      </w:divBdr>
    </w:div>
    <w:div w:id="502747787">
      <w:bodyDiv w:val="1"/>
      <w:marLeft w:val="0"/>
      <w:marRight w:val="0"/>
      <w:marTop w:val="0"/>
      <w:marBottom w:val="0"/>
      <w:divBdr>
        <w:top w:val="none" w:sz="0" w:space="0" w:color="auto"/>
        <w:left w:val="none" w:sz="0" w:space="0" w:color="auto"/>
        <w:bottom w:val="none" w:sz="0" w:space="0" w:color="auto"/>
        <w:right w:val="none" w:sz="0" w:space="0" w:color="auto"/>
      </w:divBdr>
    </w:div>
    <w:div w:id="504440419">
      <w:bodyDiv w:val="1"/>
      <w:marLeft w:val="0"/>
      <w:marRight w:val="0"/>
      <w:marTop w:val="0"/>
      <w:marBottom w:val="0"/>
      <w:divBdr>
        <w:top w:val="none" w:sz="0" w:space="0" w:color="auto"/>
        <w:left w:val="none" w:sz="0" w:space="0" w:color="auto"/>
        <w:bottom w:val="none" w:sz="0" w:space="0" w:color="auto"/>
        <w:right w:val="none" w:sz="0" w:space="0" w:color="auto"/>
      </w:divBdr>
    </w:div>
    <w:div w:id="859053660">
      <w:bodyDiv w:val="1"/>
      <w:marLeft w:val="0"/>
      <w:marRight w:val="0"/>
      <w:marTop w:val="0"/>
      <w:marBottom w:val="0"/>
      <w:divBdr>
        <w:top w:val="none" w:sz="0" w:space="0" w:color="auto"/>
        <w:left w:val="none" w:sz="0" w:space="0" w:color="auto"/>
        <w:bottom w:val="none" w:sz="0" w:space="0" w:color="auto"/>
        <w:right w:val="none" w:sz="0" w:space="0" w:color="auto"/>
      </w:divBdr>
    </w:div>
    <w:div w:id="897478686">
      <w:bodyDiv w:val="1"/>
      <w:marLeft w:val="0"/>
      <w:marRight w:val="0"/>
      <w:marTop w:val="0"/>
      <w:marBottom w:val="0"/>
      <w:divBdr>
        <w:top w:val="none" w:sz="0" w:space="0" w:color="auto"/>
        <w:left w:val="none" w:sz="0" w:space="0" w:color="auto"/>
        <w:bottom w:val="none" w:sz="0" w:space="0" w:color="auto"/>
        <w:right w:val="none" w:sz="0" w:space="0" w:color="auto"/>
      </w:divBdr>
    </w:div>
    <w:div w:id="1175419407">
      <w:bodyDiv w:val="1"/>
      <w:marLeft w:val="0"/>
      <w:marRight w:val="0"/>
      <w:marTop w:val="0"/>
      <w:marBottom w:val="0"/>
      <w:divBdr>
        <w:top w:val="none" w:sz="0" w:space="0" w:color="auto"/>
        <w:left w:val="none" w:sz="0" w:space="0" w:color="auto"/>
        <w:bottom w:val="none" w:sz="0" w:space="0" w:color="auto"/>
        <w:right w:val="none" w:sz="0" w:space="0" w:color="auto"/>
      </w:divBdr>
    </w:div>
    <w:div w:id="1199507524">
      <w:bodyDiv w:val="1"/>
      <w:marLeft w:val="0"/>
      <w:marRight w:val="0"/>
      <w:marTop w:val="0"/>
      <w:marBottom w:val="0"/>
      <w:divBdr>
        <w:top w:val="none" w:sz="0" w:space="0" w:color="auto"/>
        <w:left w:val="none" w:sz="0" w:space="0" w:color="auto"/>
        <w:bottom w:val="none" w:sz="0" w:space="0" w:color="auto"/>
        <w:right w:val="none" w:sz="0" w:space="0" w:color="auto"/>
      </w:divBdr>
    </w:div>
    <w:div w:id="1272856632">
      <w:bodyDiv w:val="1"/>
      <w:marLeft w:val="0"/>
      <w:marRight w:val="0"/>
      <w:marTop w:val="0"/>
      <w:marBottom w:val="0"/>
      <w:divBdr>
        <w:top w:val="none" w:sz="0" w:space="0" w:color="auto"/>
        <w:left w:val="none" w:sz="0" w:space="0" w:color="auto"/>
        <w:bottom w:val="none" w:sz="0" w:space="0" w:color="auto"/>
        <w:right w:val="none" w:sz="0" w:space="0" w:color="auto"/>
      </w:divBdr>
    </w:div>
    <w:div w:id="1298291442">
      <w:bodyDiv w:val="1"/>
      <w:marLeft w:val="0"/>
      <w:marRight w:val="0"/>
      <w:marTop w:val="0"/>
      <w:marBottom w:val="0"/>
      <w:divBdr>
        <w:top w:val="none" w:sz="0" w:space="0" w:color="auto"/>
        <w:left w:val="none" w:sz="0" w:space="0" w:color="auto"/>
        <w:bottom w:val="none" w:sz="0" w:space="0" w:color="auto"/>
        <w:right w:val="none" w:sz="0" w:space="0" w:color="auto"/>
      </w:divBdr>
      <w:divsChild>
        <w:div w:id="562907623">
          <w:marLeft w:val="0"/>
          <w:marRight w:val="0"/>
          <w:marTop w:val="0"/>
          <w:marBottom w:val="0"/>
          <w:divBdr>
            <w:top w:val="none" w:sz="0" w:space="0" w:color="auto"/>
            <w:left w:val="none" w:sz="0" w:space="0" w:color="auto"/>
            <w:bottom w:val="none" w:sz="0" w:space="0" w:color="auto"/>
            <w:right w:val="none" w:sz="0" w:space="0" w:color="auto"/>
          </w:divBdr>
        </w:div>
      </w:divsChild>
    </w:div>
    <w:div w:id="1377851399">
      <w:bodyDiv w:val="1"/>
      <w:marLeft w:val="0"/>
      <w:marRight w:val="0"/>
      <w:marTop w:val="0"/>
      <w:marBottom w:val="0"/>
      <w:divBdr>
        <w:top w:val="none" w:sz="0" w:space="0" w:color="auto"/>
        <w:left w:val="none" w:sz="0" w:space="0" w:color="auto"/>
        <w:bottom w:val="none" w:sz="0" w:space="0" w:color="auto"/>
        <w:right w:val="none" w:sz="0" w:space="0" w:color="auto"/>
      </w:divBdr>
    </w:div>
    <w:div w:id="1412049152">
      <w:bodyDiv w:val="1"/>
      <w:marLeft w:val="0"/>
      <w:marRight w:val="0"/>
      <w:marTop w:val="0"/>
      <w:marBottom w:val="0"/>
      <w:divBdr>
        <w:top w:val="none" w:sz="0" w:space="0" w:color="auto"/>
        <w:left w:val="none" w:sz="0" w:space="0" w:color="auto"/>
        <w:bottom w:val="none" w:sz="0" w:space="0" w:color="auto"/>
        <w:right w:val="none" w:sz="0" w:space="0" w:color="auto"/>
      </w:divBdr>
    </w:div>
    <w:div w:id="1567063799">
      <w:bodyDiv w:val="1"/>
      <w:marLeft w:val="0"/>
      <w:marRight w:val="0"/>
      <w:marTop w:val="0"/>
      <w:marBottom w:val="0"/>
      <w:divBdr>
        <w:top w:val="none" w:sz="0" w:space="0" w:color="auto"/>
        <w:left w:val="none" w:sz="0" w:space="0" w:color="auto"/>
        <w:bottom w:val="none" w:sz="0" w:space="0" w:color="auto"/>
        <w:right w:val="none" w:sz="0" w:space="0" w:color="auto"/>
      </w:divBdr>
    </w:div>
    <w:div w:id="1592621716">
      <w:bodyDiv w:val="1"/>
      <w:marLeft w:val="0"/>
      <w:marRight w:val="0"/>
      <w:marTop w:val="0"/>
      <w:marBottom w:val="0"/>
      <w:divBdr>
        <w:top w:val="none" w:sz="0" w:space="0" w:color="auto"/>
        <w:left w:val="none" w:sz="0" w:space="0" w:color="auto"/>
        <w:bottom w:val="none" w:sz="0" w:space="0" w:color="auto"/>
        <w:right w:val="none" w:sz="0" w:space="0" w:color="auto"/>
      </w:divBdr>
    </w:div>
    <w:div w:id="2111848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hyperlink" Target="https://schnippsel.de/paste/6" TargetMode="External"/><Relationship Id="rId63" Type="http://schemas.openxmlformats.org/officeDocument/2006/relationships/header" Target="header2.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7.png"/><Relationship Id="rId66"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header" Target="header1.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5.png"/><Relationship Id="rId64" Type="http://schemas.openxmlformats.org/officeDocument/2006/relationships/footer" Target="footer2.xml"/><Relationship Id="rId8" Type="http://schemas.openxmlformats.org/officeDocument/2006/relationships/endnotes" Target="endnotes.xml"/><Relationship Id="rId51" Type="http://schemas.openxmlformats.org/officeDocument/2006/relationships/image" Target="media/image41.png"/><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jrsoftware.org/isinfo.php" TargetMode="External"/><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8.png"/><Relationship Id="rId20" Type="http://schemas.openxmlformats.org/officeDocument/2006/relationships/image" Target="media/image11.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6.png"/><Relationship Id="rId10" Type="http://schemas.openxmlformats.org/officeDocument/2006/relationships/hyperlink" Target="https://www.python.org/downloads/" TargetMode="External"/><Relationship Id="rId31" Type="http://schemas.openxmlformats.org/officeDocument/2006/relationships/image" Target="media/image22.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49.png"/><Relationship Id="rId65"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29.png"/></Relationships>
</file>

<file path=word/_rels/footer1.xml.rels><?xml version="1.0" encoding="UTF-8" standalone="yes"?>
<Relationships xmlns="http://schemas.openxmlformats.org/package/2006/relationships"><Relationship Id="rId2" Type="http://schemas.openxmlformats.org/officeDocument/2006/relationships/image" Target="media/image53.jpeg"/><Relationship Id="rId1" Type="http://schemas.openxmlformats.org/officeDocument/2006/relationships/image" Target="media/image52.jpeg"/></Relationships>
</file>

<file path=word/_rels/footer2.xml.rels><?xml version="1.0" encoding="UTF-8" standalone="yes"?>
<Relationships xmlns="http://schemas.openxmlformats.org/package/2006/relationships"><Relationship Id="rId2" Type="http://schemas.openxmlformats.org/officeDocument/2006/relationships/image" Target="media/image53.jpeg"/><Relationship Id="rId1" Type="http://schemas.openxmlformats.org/officeDocument/2006/relationships/image" Target="media/image52.jpeg"/></Relationships>
</file>

<file path=word/_rels/header1.xml.rels><?xml version="1.0" encoding="UTF-8" standalone="yes"?>
<Relationships xmlns="http://schemas.openxmlformats.org/package/2006/relationships"><Relationship Id="rId2" Type="http://schemas.openxmlformats.org/officeDocument/2006/relationships/image" Target="media/image51.jpg"/><Relationship Id="rId1" Type="http://schemas.openxmlformats.org/officeDocument/2006/relationships/image" Target="media/image50.png"/></Relationships>
</file>

<file path=word/_rels/header2.xml.rels><?xml version="1.0" encoding="UTF-8" standalone="yes"?>
<Relationships xmlns="http://schemas.openxmlformats.org/package/2006/relationships"><Relationship Id="rId2" Type="http://schemas.openxmlformats.org/officeDocument/2006/relationships/image" Target="media/image51.jpg"/><Relationship Id="rId1" Type="http://schemas.openxmlformats.org/officeDocument/2006/relationships/image" Target="media/image50.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udith.Schmidt\Downloads\Vorlage_Materialeingabe_dunkelblau.dotm"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xx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1417EC1-13D5-47AA-BFDA-55A988D936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Vorlage_Materialeingabe_dunkelblau.dotm</Template>
  <TotalTime>0</TotalTime>
  <Pages>31</Pages>
  <Words>2159</Words>
  <Characters>13606</Characters>
  <Application>Microsoft Office Word</Application>
  <DocSecurity>0</DocSecurity>
  <Lines>113</Lines>
  <Paragraphs>31</Paragraphs>
  <ScaleCrop>false</ScaleCrop>
  <HeadingPairs>
    <vt:vector size="2" baseType="variant">
      <vt:variant>
        <vt:lpstr>Titel</vt:lpstr>
      </vt:variant>
      <vt:variant>
        <vt:i4>1</vt:i4>
      </vt:variant>
    </vt:vector>
  </HeadingPairs>
  <TitlesOfParts>
    <vt:vector size="1" baseType="lpstr">
      <vt:lpstr>Aufgabe</vt:lpstr>
    </vt:vector>
  </TitlesOfParts>
  <Company>WBS TRAINING AG</Company>
  <LinksUpToDate>false</LinksUpToDate>
  <CharactersWithSpaces>15734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Aufgabe</dc:title>
  <dc:subject>Titel der Aufgabe</dc:subject>
  <dc:creator>WBS TRAINING AG</dc:creator>
  <cp:keywords/>
  <dc:description>Thema</dc:description>
  <cp:lastModifiedBy>Dirk Maric</cp:lastModifiedBy>
  <cp:revision>64</cp:revision>
  <cp:lastPrinted>2025-02-27T09:07:00Z</cp:lastPrinted>
  <dcterms:created xsi:type="dcterms:W3CDTF">2021-03-11T16:25:00Z</dcterms:created>
  <dcterms:modified xsi:type="dcterms:W3CDTF">2025-11-28T09:36:00Z</dcterms:modified>
</cp:coreProperties>
</file>