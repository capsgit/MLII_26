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D23925" w14:textId="0A40BAFF" w:rsidR="006840E3" w:rsidRDefault="006840E3" w:rsidP="00991155">
      <w:pPr>
        <w:pStyle w:val="Titel"/>
      </w:pPr>
      <w:r>
        <w:rPr>
          <w:noProof/>
        </w:rPr>
        <w:drawing>
          <wp:inline distT="0" distB="0" distL="0" distR="0" wp14:anchorId="2B2CF149" wp14:editId="1BB20500">
            <wp:extent cx="5219700" cy="1762760"/>
            <wp:effectExtent l="0" t="0" r="0" b="889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9">
                      <a:extLst>
                        <a:ext uri="{28A0092B-C50C-407E-A947-70E740481C1C}">
                          <a14:useLocalDpi xmlns:a14="http://schemas.microsoft.com/office/drawing/2010/main" val="0"/>
                        </a:ext>
                      </a:extLst>
                    </a:blip>
                    <a:stretch>
                      <a:fillRect/>
                    </a:stretch>
                  </pic:blipFill>
                  <pic:spPr>
                    <a:xfrm>
                      <a:off x="0" y="0"/>
                      <a:ext cx="5219700" cy="1762760"/>
                    </a:xfrm>
                    <a:prstGeom prst="rect">
                      <a:avLst/>
                    </a:prstGeom>
                  </pic:spPr>
                </pic:pic>
              </a:graphicData>
            </a:graphic>
          </wp:inline>
        </w:drawing>
      </w:r>
    </w:p>
    <w:p w14:paraId="0CB0CEC3" w14:textId="5C30D4E6" w:rsidR="00991155" w:rsidRDefault="005F392E" w:rsidP="00991155">
      <w:pPr>
        <w:pStyle w:val="Titel"/>
      </w:pPr>
      <w:r>
        <w:rPr>
          <w:noProof/>
        </w:rPr>
        <w:drawing>
          <wp:anchor distT="0" distB="0" distL="114300" distR="114300" simplePos="0" relativeHeight="251659264" behindDoc="1" locked="0" layoutInCell="1" allowOverlap="1" wp14:anchorId="4ECC1608" wp14:editId="16A170CD">
            <wp:simplePos x="0" y="0"/>
            <wp:positionH relativeFrom="column">
              <wp:posOffset>1603612</wp:posOffset>
            </wp:positionH>
            <wp:positionV relativeFrom="paragraph">
              <wp:posOffset>9383</wp:posOffset>
            </wp:positionV>
            <wp:extent cx="2927350" cy="1951355"/>
            <wp:effectExtent l="0" t="0" r="6350" b="0"/>
            <wp:wrapTight wrapText="bothSides">
              <wp:wrapPolygon edited="0">
                <wp:start x="0" y="0"/>
                <wp:lineTo x="0" y="21298"/>
                <wp:lineTo x="21506" y="21298"/>
                <wp:lineTo x="21506" y="0"/>
                <wp:lineTo x="0" y="0"/>
              </wp:wrapPolygon>
            </wp:wrapTight>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27350" cy="1951355"/>
                    </a:xfrm>
                    <a:prstGeom prst="rect">
                      <a:avLst/>
                    </a:prstGeom>
                    <a:noFill/>
                    <a:ln>
                      <a:noFill/>
                    </a:ln>
                  </pic:spPr>
                </pic:pic>
              </a:graphicData>
            </a:graphic>
          </wp:anchor>
        </w:drawing>
      </w:r>
    </w:p>
    <w:p w14:paraId="0A552AFF" w14:textId="005F38EE" w:rsidR="007D360A" w:rsidRDefault="007D360A" w:rsidP="007D360A"/>
    <w:p w14:paraId="6017B017" w14:textId="443511F9" w:rsidR="007D360A" w:rsidRPr="007D360A" w:rsidRDefault="005F392E" w:rsidP="007D360A">
      <w:pPr>
        <w:rPr>
          <w:sz w:val="144"/>
          <w:szCs w:val="144"/>
        </w:rPr>
      </w:pPr>
      <w:r w:rsidRPr="005F392E">
        <w:rPr>
          <w:noProof/>
        </w:rPr>
        <w:drawing>
          <wp:anchor distT="0" distB="0" distL="114300" distR="114300" simplePos="0" relativeHeight="251660288" behindDoc="1" locked="0" layoutInCell="1" allowOverlap="1" wp14:anchorId="6BC097F6" wp14:editId="08C7B3C8">
            <wp:simplePos x="0" y="0"/>
            <wp:positionH relativeFrom="column">
              <wp:posOffset>3643440</wp:posOffset>
            </wp:positionH>
            <wp:positionV relativeFrom="paragraph">
              <wp:posOffset>244152</wp:posOffset>
            </wp:positionV>
            <wp:extent cx="2877792" cy="1903474"/>
            <wp:effectExtent l="0" t="0" r="0" b="1905"/>
            <wp:wrapTight wrapText="bothSides">
              <wp:wrapPolygon edited="0">
                <wp:start x="0" y="0"/>
                <wp:lineTo x="0" y="21405"/>
                <wp:lineTo x="21452" y="21405"/>
                <wp:lineTo x="21452" y="0"/>
                <wp:lineTo x="0" y="0"/>
              </wp:wrapPolygon>
            </wp:wrapTight>
            <wp:docPr id="5" name="Grafik 5" descr="Ein Bild, das Tasse, Tisch, Kaffee, drinn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asse, Tisch, Kaffee, drinnen enthält.&#10;&#10;Automatisch generierte Beschreibu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7792" cy="1903474"/>
                    </a:xfrm>
                    <a:prstGeom prst="rect">
                      <a:avLst/>
                    </a:prstGeom>
                  </pic:spPr>
                </pic:pic>
              </a:graphicData>
            </a:graphic>
          </wp:anchor>
        </w:drawing>
      </w:r>
      <w:r w:rsidR="007D360A" w:rsidRPr="007D360A">
        <w:rPr>
          <w:sz w:val="144"/>
          <w:szCs w:val="144"/>
        </w:rPr>
        <w:t>Qt</w:t>
      </w:r>
    </w:p>
    <w:p w14:paraId="684999A5" w14:textId="1F69682F" w:rsidR="00E76EA9" w:rsidRDefault="00E76EA9" w:rsidP="00E76EA9"/>
    <w:p w14:paraId="6EC81FA1" w14:textId="4C23D42A" w:rsidR="00E76EA9" w:rsidRPr="00E76EA9" w:rsidRDefault="00E76EA9" w:rsidP="00E76EA9"/>
    <w:p w14:paraId="150CB84B" w14:textId="2EB3D668" w:rsidR="00991155" w:rsidRDefault="00991155">
      <w:pPr>
        <w:rPr>
          <w:rFonts w:eastAsiaTheme="majorEastAsia" w:cstheme="majorBidi"/>
          <w:spacing w:val="-10"/>
          <w:kern w:val="28"/>
          <w:sz w:val="56"/>
          <w:szCs w:val="56"/>
        </w:rPr>
      </w:pPr>
      <w:r>
        <w:br w:type="page"/>
      </w:r>
    </w:p>
    <w:sdt>
      <w:sdtPr>
        <w:rPr>
          <w:rFonts w:ascii="Frutiger 45 Light" w:eastAsiaTheme="minorHAnsi" w:hAnsi="Frutiger 45 Light" w:cstheme="minorBidi"/>
          <w:color w:val="auto"/>
          <w:sz w:val="22"/>
          <w:szCs w:val="22"/>
          <w:lang w:eastAsia="en-US"/>
        </w:rPr>
        <w:id w:val="1584183144"/>
        <w:docPartObj>
          <w:docPartGallery w:val="Table of Contents"/>
          <w:docPartUnique/>
        </w:docPartObj>
      </w:sdtPr>
      <w:sdtEndPr>
        <w:rPr>
          <w:b/>
          <w:bCs/>
        </w:rPr>
      </w:sdtEndPr>
      <w:sdtContent>
        <w:p w14:paraId="27A9DDC5" w14:textId="7D57DFED" w:rsidR="00B63D88" w:rsidRDefault="00B63D88">
          <w:pPr>
            <w:pStyle w:val="Inhaltsverzeichnisberschrift"/>
          </w:pPr>
          <w:r>
            <w:t>Inhaltsverzeichnis</w:t>
          </w:r>
        </w:p>
        <w:p w14:paraId="76CB73B0" w14:textId="1158AC52" w:rsidR="0039675C" w:rsidRDefault="00B63D88">
          <w:pPr>
            <w:pStyle w:val="Verzeichnis1"/>
            <w:tabs>
              <w:tab w:val="right" w:leader="dot" w:pos="8210"/>
            </w:tabs>
            <w:rPr>
              <w:rFonts w:asciiTheme="minorHAnsi" w:eastAsiaTheme="minorEastAsia" w:hAnsiTheme="minorHAnsi"/>
              <w:noProof/>
              <w:lang w:eastAsia="de-DE"/>
            </w:rPr>
          </w:pPr>
          <w:r>
            <w:fldChar w:fldCharType="begin"/>
          </w:r>
          <w:r>
            <w:instrText xml:space="preserve"> TOC \o "1-3" \h \z \u </w:instrText>
          </w:r>
          <w:r>
            <w:fldChar w:fldCharType="separate"/>
          </w:r>
          <w:hyperlink w:anchor="_Toc103078283" w:history="1">
            <w:r w:rsidR="0039675C" w:rsidRPr="008A6FB3">
              <w:rPr>
                <w:rStyle w:val="Hyperlink"/>
                <w:noProof/>
              </w:rPr>
              <w:t>Vorwort</w:t>
            </w:r>
            <w:r w:rsidR="0039675C">
              <w:rPr>
                <w:noProof/>
                <w:webHidden/>
              </w:rPr>
              <w:tab/>
            </w:r>
            <w:r w:rsidR="0039675C">
              <w:rPr>
                <w:noProof/>
                <w:webHidden/>
              </w:rPr>
              <w:fldChar w:fldCharType="begin"/>
            </w:r>
            <w:r w:rsidR="0039675C">
              <w:rPr>
                <w:noProof/>
                <w:webHidden/>
              </w:rPr>
              <w:instrText xml:space="preserve"> PAGEREF _Toc103078283 \h </w:instrText>
            </w:r>
            <w:r w:rsidR="0039675C">
              <w:rPr>
                <w:noProof/>
                <w:webHidden/>
              </w:rPr>
            </w:r>
            <w:r w:rsidR="0039675C">
              <w:rPr>
                <w:noProof/>
                <w:webHidden/>
              </w:rPr>
              <w:fldChar w:fldCharType="separate"/>
            </w:r>
            <w:r w:rsidR="0039675C">
              <w:rPr>
                <w:noProof/>
                <w:webHidden/>
              </w:rPr>
              <w:t>3</w:t>
            </w:r>
            <w:r w:rsidR="0039675C">
              <w:rPr>
                <w:noProof/>
                <w:webHidden/>
              </w:rPr>
              <w:fldChar w:fldCharType="end"/>
            </w:r>
          </w:hyperlink>
        </w:p>
        <w:p w14:paraId="76222B8F" w14:textId="73761949" w:rsidR="0039675C" w:rsidRDefault="00000000">
          <w:pPr>
            <w:pStyle w:val="Verzeichnis1"/>
            <w:tabs>
              <w:tab w:val="right" w:leader="dot" w:pos="8210"/>
            </w:tabs>
            <w:rPr>
              <w:rFonts w:asciiTheme="minorHAnsi" w:eastAsiaTheme="minorEastAsia" w:hAnsiTheme="minorHAnsi"/>
              <w:noProof/>
              <w:lang w:eastAsia="de-DE"/>
            </w:rPr>
          </w:pPr>
          <w:hyperlink w:anchor="_Toc103078284" w:history="1">
            <w:r w:rsidR="0039675C" w:rsidRPr="008A6FB3">
              <w:rPr>
                <w:rStyle w:val="Hyperlink"/>
                <w:noProof/>
              </w:rPr>
              <w:t>Installation</w:t>
            </w:r>
            <w:r w:rsidR="0039675C">
              <w:rPr>
                <w:noProof/>
                <w:webHidden/>
              </w:rPr>
              <w:tab/>
            </w:r>
            <w:r w:rsidR="0039675C">
              <w:rPr>
                <w:noProof/>
                <w:webHidden/>
              </w:rPr>
              <w:fldChar w:fldCharType="begin"/>
            </w:r>
            <w:r w:rsidR="0039675C">
              <w:rPr>
                <w:noProof/>
                <w:webHidden/>
              </w:rPr>
              <w:instrText xml:space="preserve"> PAGEREF _Toc103078284 \h </w:instrText>
            </w:r>
            <w:r w:rsidR="0039675C">
              <w:rPr>
                <w:noProof/>
                <w:webHidden/>
              </w:rPr>
            </w:r>
            <w:r w:rsidR="0039675C">
              <w:rPr>
                <w:noProof/>
                <w:webHidden/>
              </w:rPr>
              <w:fldChar w:fldCharType="separate"/>
            </w:r>
            <w:r w:rsidR="0039675C">
              <w:rPr>
                <w:noProof/>
                <w:webHidden/>
              </w:rPr>
              <w:t>3</w:t>
            </w:r>
            <w:r w:rsidR="0039675C">
              <w:rPr>
                <w:noProof/>
                <w:webHidden/>
              </w:rPr>
              <w:fldChar w:fldCharType="end"/>
            </w:r>
          </w:hyperlink>
        </w:p>
        <w:p w14:paraId="17EDFA46" w14:textId="4908F283" w:rsidR="0039675C" w:rsidRDefault="00000000">
          <w:pPr>
            <w:pStyle w:val="Verzeichnis1"/>
            <w:tabs>
              <w:tab w:val="right" w:leader="dot" w:pos="8210"/>
            </w:tabs>
            <w:rPr>
              <w:rFonts w:asciiTheme="minorHAnsi" w:eastAsiaTheme="minorEastAsia" w:hAnsiTheme="minorHAnsi"/>
              <w:noProof/>
              <w:lang w:eastAsia="de-DE"/>
            </w:rPr>
          </w:pPr>
          <w:hyperlink w:anchor="_Toc103078285" w:history="1">
            <w:r w:rsidR="0039675C" w:rsidRPr="008A6FB3">
              <w:rPr>
                <w:rStyle w:val="Hyperlink"/>
                <w:noProof/>
              </w:rPr>
              <w:t>Das erste Projekt</w:t>
            </w:r>
            <w:r w:rsidR="0039675C">
              <w:rPr>
                <w:noProof/>
                <w:webHidden/>
              </w:rPr>
              <w:tab/>
            </w:r>
            <w:r w:rsidR="0039675C">
              <w:rPr>
                <w:noProof/>
                <w:webHidden/>
              </w:rPr>
              <w:fldChar w:fldCharType="begin"/>
            </w:r>
            <w:r w:rsidR="0039675C">
              <w:rPr>
                <w:noProof/>
                <w:webHidden/>
              </w:rPr>
              <w:instrText xml:space="preserve"> PAGEREF _Toc103078285 \h </w:instrText>
            </w:r>
            <w:r w:rsidR="0039675C">
              <w:rPr>
                <w:noProof/>
                <w:webHidden/>
              </w:rPr>
            </w:r>
            <w:r w:rsidR="0039675C">
              <w:rPr>
                <w:noProof/>
                <w:webHidden/>
              </w:rPr>
              <w:fldChar w:fldCharType="separate"/>
            </w:r>
            <w:r w:rsidR="0039675C">
              <w:rPr>
                <w:noProof/>
                <w:webHidden/>
              </w:rPr>
              <w:t>4</w:t>
            </w:r>
            <w:r w:rsidR="0039675C">
              <w:rPr>
                <w:noProof/>
                <w:webHidden/>
              </w:rPr>
              <w:fldChar w:fldCharType="end"/>
            </w:r>
          </w:hyperlink>
        </w:p>
        <w:p w14:paraId="1FA70382" w14:textId="03A27771" w:rsidR="0039675C" w:rsidRDefault="00000000">
          <w:pPr>
            <w:pStyle w:val="Verzeichnis1"/>
            <w:tabs>
              <w:tab w:val="right" w:leader="dot" w:pos="8210"/>
            </w:tabs>
            <w:rPr>
              <w:rFonts w:asciiTheme="minorHAnsi" w:eastAsiaTheme="minorEastAsia" w:hAnsiTheme="minorHAnsi"/>
              <w:noProof/>
              <w:lang w:eastAsia="de-DE"/>
            </w:rPr>
          </w:pPr>
          <w:hyperlink w:anchor="_Toc103078286" w:history="1">
            <w:r w:rsidR="0039675C" w:rsidRPr="008A6FB3">
              <w:rPr>
                <w:rStyle w:val="Hyperlink"/>
                <w:noProof/>
              </w:rPr>
              <w:t>Designobjekte und deren Einstellungen</w:t>
            </w:r>
            <w:r w:rsidR="0039675C">
              <w:rPr>
                <w:noProof/>
                <w:webHidden/>
              </w:rPr>
              <w:tab/>
            </w:r>
            <w:r w:rsidR="0039675C">
              <w:rPr>
                <w:noProof/>
                <w:webHidden/>
              </w:rPr>
              <w:fldChar w:fldCharType="begin"/>
            </w:r>
            <w:r w:rsidR="0039675C">
              <w:rPr>
                <w:noProof/>
                <w:webHidden/>
              </w:rPr>
              <w:instrText xml:space="preserve"> PAGEREF _Toc103078286 \h </w:instrText>
            </w:r>
            <w:r w:rsidR="0039675C">
              <w:rPr>
                <w:noProof/>
                <w:webHidden/>
              </w:rPr>
            </w:r>
            <w:r w:rsidR="0039675C">
              <w:rPr>
                <w:noProof/>
                <w:webHidden/>
              </w:rPr>
              <w:fldChar w:fldCharType="separate"/>
            </w:r>
            <w:r w:rsidR="0039675C">
              <w:rPr>
                <w:noProof/>
                <w:webHidden/>
              </w:rPr>
              <w:t>11</w:t>
            </w:r>
            <w:r w:rsidR="0039675C">
              <w:rPr>
                <w:noProof/>
                <w:webHidden/>
              </w:rPr>
              <w:fldChar w:fldCharType="end"/>
            </w:r>
          </w:hyperlink>
        </w:p>
        <w:p w14:paraId="653E4EEB" w14:textId="3F03DCEF" w:rsidR="0039675C" w:rsidRDefault="00000000">
          <w:pPr>
            <w:pStyle w:val="Verzeichnis1"/>
            <w:tabs>
              <w:tab w:val="right" w:leader="dot" w:pos="8210"/>
            </w:tabs>
            <w:rPr>
              <w:rFonts w:asciiTheme="minorHAnsi" w:eastAsiaTheme="minorEastAsia" w:hAnsiTheme="minorHAnsi"/>
              <w:noProof/>
              <w:lang w:eastAsia="de-DE"/>
            </w:rPr>
          </w:pPr>
          <w:hyperlink w:anchor="_Toc103078287" w:history="1">
            <w:r w:rsidR="0039675C" w:rsidRPr="008A6FB3">
              <w:rPr>
                <w:rStyle w:val="Hyperlink"/>
                <w:noProof/>
              </w:rPr>
              <w:t>Abbildungs- und Quellenverzeichnis</w:t>
            </w:r>
            <w:r w:rsidR="0039675C">
              <w:rPr>
                <w:noProof/>
                <w:webHidden/>
              </w:rPr>
              <w:tab/>
            </w:r>
            <w:r w:rsidR="0039675C">
              <w:rPr>
                <w:noProof/>
                <w:webHidden/>
              </w:rPr>
              <w:fldChar w:fldCharType="begin"/>
            </w:r>
            <w:r w:rsidR="0039675C">
              <w:rPr>
                <w:noProof/>
                <w:webHidden/>
              </w:rPr>
              <w:instrText xml:space="preserve"> PAGEREF _Toc103078287 \h </w:instrText>
            </w:r>
            <w:r w:rsidR="0039675C">
              <w:rPr>
                <w:noProof/>
                <w:webHidden/>
              </w:rPr>
            </w:r>
            <w:r w:rsidR="0039675C">
              <w:rPr>
                <w:noProof/>
                <w:webHidden/>
              </w:rPr>
              <w:fldChar w:fldCharType="separate"/>
            </w:r>
            <w:r w:rsidR="0039675C">
              <w:rPr>
                <w:noProof/>
                <w:webHidden/>
              </w:rPr>
              <w:t>14</w:t>
            </w:r>
            <w:r w:rsidR="0039675C">
              <w:rPr>
                <w:noProof/>
                <w:webHidden/>
              </w:rPr>
              <w:fldChar w:fldCharType="end"/>
            </w:r>
          </w:hyperlink>
        </w:p>
        <w:p w14:paraId="22666C28" w14:textId="645EA40C" w:rsidR="0039675C" w:rsidRDefault="00000000">
          <w:pPr>
            <w:pStyle w:val="Verzeichnis1"/>
            <w:tabs>
              <w:tab w:val="right" w:leader="dot" w:pos="8210"/>
            </w:tabs>
            <w:rPr>
              <w:rFonts w:asciiTheme="minorHAnsi" w:eastAsiaTheme="minorEastAsia" w:hAnsiTheme="minorHAnsi"/>
              <w:noProof/>
              <w:lang w:eastAsia="de-DE"/>
            </w:rPr>
          </w:pPr>
          <w:hyperlink w:anchor="_Toc103078288" w:history="1">
            <w:r w:rsidR="0039675C" w:rsidRPr="008A6FB3">
              <w:rPr>
                <w:rStyle w:val="Hyperlink"/>
                <w:noProof/>
              </w:rPr>
              <w:t>Nutzungsrechte:</w:t>
            </w:r>
            <w:r w:rsidR="0039675C">
              <w:rPr>
                <w:noProof/>
                <w:webHidden/>
              </w:rPr>
              <w:tab/>
            </w:r>
            <w:r w:rsidR="0039675C">
              <w:rPr>
                <w:noProof/>
                <w:webHidden/>
              </w:rPr>
              <w:fldChar w:fldCharType="begin"/>
            </w:r>
            <w:r w:rsidR="0039675C">
              <w:rPr>
                <w:noProof/>
                <w:webHidden/>
              </w:rPr>
              <w:instrText xml:space="preserve"> PAGEREF _Toc103078288 \h </w:instrText>
            </w:r>
            <w:r w:rsidR="0039675C">
              <w:rPr>
                <w:noProof/>
                <w:webHidden/>
              </w:rPr>
            </w:r>
            <w:r w:rsidR="0039675C">
              <w:rPr>
                <w:noProof/>
                <w:webHidden/>
              </w:rPr>
              <w:fldChar w:fldCharType="separate"/>
            </w:r>
            <w:r w:rsidR="0039675C">
              <w:rPr>
                <w:noProof/>
                <w:webHidden/>
              </w:rPr>
              <w:t>14</w:t>
            </w:r>
            <w:r w:rsidR="0039675C">
              <w:rPr>
                <w:noProof/>
                <w:webHidden/>
              </w:rPr>
              <w:fldChar w:fldCharType="end"/>
            </w:r>
          </w:hyperlink>
        </w:p>
        <w:p w14:paraId="4E500BC1" w14:textId="5E229E2F" w:rsidR="0039675C" w:rsidRDefault="00000000">
          <w:pPr>
            <w:pStyle w:val="Verzeichnis1"/>
            <w:tabs>
              <w:tab w:val="right" w:leader="dot" w:pos="8210"/>
            </w:tabs>
            <w:rPr>
              <w:rFonts w:asciiTheme="minorHAnsi" w:eastAsiaTheme="minorEastAsia" w:hAnsiTheme="minorHAnsi"/>
              <w:noProof/>
              <w:lang w:eastAsia="de-DE"/>
            </w:rPr>
          </w:pPr>
          <w:hyperlink w:anchor="_Toc103078289" w:history="1">
            <w:r w:rsidR="0039675C" w:rsidRPr="008A6FB3">
              <w:rPr>
                <w:rStyle w:val="Hyperlink"/>
                <w:noProof/>
              </w:rPr>
              <w:t>Herausgeber:</w:t>
            </w:r>
            <w:r w:rsidR="0039675C">
              <w:rPr>
                <w:noProof/>
                <w:webHidden/>
              </w:rPr>
              <w:tab/>
            </w:r>
            <w:r w:rsidR="0039675C">
              <w:rPr>
                <w:noProof/>
                <w:webHidden/>
              </w:rPr>
              <w:fldChar w:fldCharType="begin"/>
            </w:r>
            <w:r w:rsidR="0039675C">
              <w:rPr>
                <w:noProof/>
                <w:webHidden/>
              </w:rPr>
              <w:instrText xml:space="preserve"> PAGEREF _Toc103078289 \h </w:instrText>
            </w:r>
            <w:r w:rsidR="0039675C">
              <w:rPr>
                <w:noProof/>
                <w:webHidden/>
              </w:rPr>
            </w:r>
            <w:r w:rsidR="0039675C">
              <w:rPr>
                <w:noProof/>
                <w:webHidden/>
              </w:rPr>
              <w:fldChar w:fldCharType="separate"/>
            </w:r>
            <w:r w:rsidR="0039675C">
              <w:rPr>
                <w:noProof/>
                <w:webHidden/>
              </w:rPr>
              <w:t>14</w:t>
            </w:r>
            <w:r w:rsidR="0039675C">
              <w:rPr>
                <w:noProof/>
                <w:webHidden/>
              </w:rPr>
              <w:fldChar w:fldCharType="end"/>
            </w:r>
          </w:hyperlink>
        </w:p>
        <w:p w14:paraId="3AADA5B5" w14:textId="6FDFC10E" w:rsidR="00B63D88" w:rsidRDefault="00B63D88">
          <w:r>
            <w:rPr>
              <w:b/>
              <w:bCs/>
            </w:rPr>
            <w:fldChar w:fldCharType="end"/>
          </w:r>
        </w:p>
      </w:sdtContent>
    </w:sdt>
    <w:p w14:paraId="2FD5FF83" w14:textId="33778637" w:rsidR="00991155" w:rsidRDefault="00991155" w:rsidP="00991155">
      <w:pPr>
        <w:pStyle w:val="Titel"/>
      </w:pPr>
    </w:p>
    <w:p w14:paraId="0B64BD22" w14:textId="77777777" w:rsidR="00991155" w:rsidRDefault="00991155">
      <w:pPr>
        <w:rPr>
          <w:rFonts w:eastAsiaTheme="majorEastAsia" w:cstheme="majorBidi"/>
          <w:spacing w:val="-10"/>
          <w:kern w:val="28"/>
          <w:sz w:val="56"/>
          <w:szCs w:val="56"/>
        </w:rPr>
      </w:pPr>
      <w:r>
        <w:br w:type="page"/>
      </w:r>
    </w:p>
    <w:p w14:paraId="552851E6" w14:textId="73DC58C2" w:rsidR="00FF6FDE" w:rsidRDefault="00FF6FDE" w:rsidP="00FF6FDE">
      <w:pPr>
        <w:pStyle w:val="berschrift1"/>
      </w:pPr>
      <w:bookmarkStart w:id="0" w:name="_Toc103078283"/>
      <w:r>
        <w:lastRenderedPageBreak/>
        <w:t>Vorwort</w:t>
      </w:r>
      <w:bookmarkEnd w:id="0"/>
    </w:p>
    <w:p w14:paraId="6745F552" w14:textId="77777777" w:rsidR="002403BC" w:rsidRPr="002403BC" w:rsidRDefault="002403BC" w:rsidP="002403BC"/>
    <w:p w14:paraId="4C2EE239" w14:textId="58CDA249" w:rsidR="00F40BDB" w:rsidRDefault="00C63F26" w:rsidP="00F40BDB">
      <w:r>
        <w:t>Mit Qt in Verbindung mit dem Qt Creator stehen einem Entwickler alle Türen offen zeitgemäße Programm-Oberflächen zu gestalten.</w:t>
      </w:r>
    </w:p>
    <w:p w14:paraId="63D7A688" w14:textId="26C45FF3" w:rsidR="00C63F26" w:rsidRDefault="00C63F26" w:rsidP="00F40BDB">
      <w:r>
        <w:t xml:space="preserve">Ursprünglich wurde Qt für </w:t>
      </w:r>
      <w:r w:rsidR="002403BC">
        <w:t>C</w:t>
      </w:r>
      <w:r>
        <w:t xml:space="preserve">++ </w:t>
      </w:r>
      <w:r w:rsidR="007032CF">
        <w:t>entwickelt</w:t>
      </w:r>
      <w:r>
        <w:t>, funktioniert aber auch reibungslos mit Python zusammen. Mittlerweile ist es nicht mehr notwendig, den generierten C++-Code in Python-Code umzuwandeln</w:t>
      </w:r>
      <w:r w:rsidR="00334AD1">
        <w:t>, macht aber trotzdem Sinn</w:t>
      </w:r>
      <w:r>
        <w:t xml:space="preserve">. Die generierte .ui-Datei kann problemlos mit </w:t>
      </w:r>
      <w:proofErr w:type="spellStart"/>
      <w:r>
        <w:t>Pyside</w:t>
      </w:r>
      <w:proofErr w:type="spellEnd"/>
      <w:r w:rsidR="00A81BC1">
        <w:t xml:space="preserve"> oder </w:t>
      </w:r>
      <w:proofErr w:type="spellStart"/>
      <w:r w:rsidR="00A81BC1">
        <w:t>PyQt</w:t>
      </w:r>
      <w:proofErr w:type="spellEnd"/>
      <w:r>
        <w:t xml:space="preserve"> in Python ei</w:t>
      </w:r>
      <w:r w:rsidR="00A81BC1">
        <w:t>n</w:t>
      </w:r>
      <w:r>
        <w:t>gelesen werden.</w:t>
      </w:r>
    </w:p>
    <w:p w14:paraId="54910100" w14:textId="59E04A3F" w:rsidR="007C780A" w:rsidRDefault="007C780A" w:rsidP="00F40BDB"/>
    <w:p w14:paraId="1809AA87" w14:textId="6722B153" w:rsidR="007C780A" w:rsidRDefault="007C780A" w:rsidP="00F40BDB">
      <w:r>
        <w:t xml:space="preserve">Natürlich ist es möglich </w:t>
      </w:r>
      <w:r w:rsidR="0085075D">
        <w:t>Qt-Anwendungen,</w:t>
      </w:r>
      <w:r>
        <w:t xml:space="preserve"> ohne den Qt-Creator zu erstellen. Allerdings würde das den Rahmen des Kurses komplett sprengen. </w:t>
      </w:r>
    </w:p>
    <w:p w14:paraId="35778277" w14:textId="77777777" w:rsidR="007C780A" w:rsidRDefault="007C780A" w:rsidP="00F40BDB"/>
    <w:p w14:paraId="0C8D2649" w14:textId="27396AEA" w:rsidR="007C780A" w:rsidRPr="00F40BDB" w:rsidRDefault="007C780A" w:rsidP="00F40BDB">
      <w:r>
        <w:t>Das wäre natürlich, wenn Interesse besteht, ein Projekt, welches Sie in private</w:t>
      </w:r>
      <w:r w:rsidR="00292925">
        <w:t>n</w:t>
      </w:r>
      <w:r>
        <w:t xml:space="preserve"> Studien umsetzen können.</w:t>
      </w:r>
    </w:p>
    <w:p w14:paraId="42CA3BB2" w14:textId="322DF731" w:rsidR="009347B1" w:rsidRDefault="009347B1" w:rsidP="005D7C77"/>
    <w:p w14:paraId="2870EFF0" w14:textId="0FB19B90" w:rsidR="00E23732" w:rsidRDefault="00E23732" w:rsidP="005D7C77"/>
    <w:p w14:paraId="2BA9A0D5" w14:textId="414C62AD" w:rsidR="00E23732" w:rsidRPr="005D7C77" w:rsidRDefault="00E23732" w:rsidP="00E23732">
      <w:pPr>
        <w:pStyle w:val="berschrift1"/>
      </w:pPr>
      <w:bookmarkStart w:id="1" w:name="_Toc103078284"/>
      <w:r>
        <w:t>Installation</w:t>
      </w:r>
      <w:bookmarkEnd w:id="1"/>
    </w:p>
    <w:p w14:paraId="30BD1604" w14:textId="77777777" w:rsidR="00E23732" w:rsidRDefault="00E23732"/>
    <w:p w14:paraId="2A95A2B0" w14:textId="77777777" w:rsidR="00E23732" w:rsidRDefault="00E23732">
      <w:r>
        <w:t>Der Qt-Creator kann von der folgenden Webseite heruntergeladen werden:</w:t>
      </w:r>
    </w:p>
    <w:p w14:paraId="59546BC8" w14:textId="6C6D97D3" w:rsidR="00E23732" w:rsidRDefault="00000000">
      <w:hyperlink r:id="rId12" w:history="1">
        <w:r w:rsidR="00E23732" w:rsidRPr="00B72285">
          <w:rPr>
            <w:rStyle w:val="Hyperlink"/>
          </w:rPr>
          <w:t>https://www.qt.io/download-open-source</w:t>
        </w:r>
      </w:hyperlink>
    </w:p>
    <w:p w14:paraId="43665B36" w14:textId="48C5ED46" w:rsidR="007032CF" w:rsidRDefault="007032CF"/>
    <w:p w14:paraId="02F24ABA" w14:textId="4663588B" w:rsidR="00C63F26" w:rsidRDefault="00556AE9">
      <w:r>
        <w:t>Bevor es losgehen kann, ist es notwendig sich bei Qt zu registrieren, und sich damit einen Account anzulegen:</w:t>
      </w:r>
    </w:p>
    <w:p w14:paraId="403326A4" w14:textId="77777777" w:rsidR="00556AE9" w:rsidRDefault="00556AE9"/>
    <w:p w14:paraId="3B1EF789" w14:textId="63166FB6" w:rsidR="00556AE9" w:rsidRDefault="00556AE9">
      <w:r>
        <w:rPr>
          <w:noProof/>
        </w:rPr>
        <w:drawing>
          <wp:inline distT="0" distB="0" distL="0" distR="0" wp14:anchorId="6EC87A72" wp14:editId="0B5E599A">
            <wp:extent cx="3610334" cy="2395470"/>
            <wp:effectExtent l="0" t="0" r="0" b="5080"/>
            <wp:docPr id="4156440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44040" name=""/>
                    <pic:cNvPicPr/>
                  </pic:nvPicPr>
                  <pic:blipFill>
                    <a:blip r:embed="rId13"/>
                    <a:stretch>
                      <a:fillRect/>
                    </a:stretch>
                  </pic:blipFill>
                  <pic:spPr>
                    <a:xfrm>
                      <a:off x="0" y="0"/>
                      <a:ext cx="3618813" cy="2401096"/>
                    </a:xfrm>
                    <a:prstGeom prst="rect">
                      <a:avLst/>
                    </a:prstGeom>
                  </pic:spPr>
                </pic:pic>
              </a:graphicData>
            </a:graphic>
          </wp:inline>
        </w:drawing>
      </w:r>
    </w:p>
    <w:p w14:paraId="60E72050" w14:textId="31EEC9B2" w:rsidR="00E23732" w:rsidRDefault="00E23732"/>
    <w:p w14:paraId="0D33D15D" w14:textId="77777777" w:rsidR="00556AE9" w:rsidRDefault="00556AE9"/>
    <w:p w14:paraId="755F929B" w14:textId="3892DDC5" w:rsidR="00556AE9" w:rsidRDefault="00556AE9">
      <w:r>
        <w:lastRenderedPageBreak/>
        <w:t>Danach gestaltet sich die Installation ziemlich Windows-typisch:</w:t>
      </w:r>
    </w:p>
    <w:p w14:paraId="7F444D40" w14:textId="77777777" w:rsidR="00556AE9" w:rsidRDefault="00556AE9"/>
    <w:p w14:paraId="7090721F" w14:textId="77777777" w:rsidR="00781476" w:rsidRDefault="00781476">
      <w:r>
        <w:rPr>
          <w:noProof/>
        </w:rPr>
        <w:drawing>
          <wp:inline distT="0" distB="0" distL="0" distR="0" wp14:anchorId="3F2054B3" wp14:editId="757CBC6F">
            <wp:extent cx="3668566" cy="2434107"/>
            <wp:effectExtent l="0" t="0" r="8255" b="4445"/>
            <wp:docPr id="5664523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52371" name=""/>
                    <pic:cNvPicPr/>
                  </pic:nvPicPr>
                  <pic:blipFill>
                    <a:blip r:embed="rId14"/>
                    <a:stretch>
                      <a:fillRect/>
                    </a:stretch>
                  </pic:blipFill>
                  <pic:spPr>
                    <a:xfrm>
                      <a:off x="0" y="0"/>
                      <a:ext cx="3686178" cy="2445793"/>
                    </a:xfrm>
                    <a:prstGeom prst="rect">
                      <a:avLst/>
                    </a:prstGeom>
                  </pic:spPr>
                </pic:pic>
              </a:graphicData>
            </a:graphic>
          </wp:inline>
        </w:drawing>
      </w:r>
    </w:p>
    <w:p w14:paraId="30BC8B34" w14:textId="7076FBC1" w:rsidR="00445D99" w:rsidRDefault="00445D99"/>
    <w:p w14:paraId="662FE32C" w14:textId="04CB86D0" w:rsidR="00445D99" w:rsidRDefault="002B3D98">
      <w:r>
        <w:rPr>
          <w:noProof/>
        </w:rPr>
        <w:drawing>
          <wp:inline distT="0" distB="0" distL="0" distR="0" wp14:anchorId="0EFF8E77" wp14:editId="17CB9377">
            <wp:extent cx="3655163" cy="2434107"/>
            <wp:effectExtent l="0" t="0" r="2540" b="4445"/>
            <wp:docPr id="14754561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56117" name=""/>
                    <pic:cNvPicPr/>
                  </pic:nvPicPr>
                  <pic:blipFill>
                    <a:blip r:embed="rId15"/>
                    <a:stretch>
                      <a:fillRect/>
                    </a:stretch>
                  </pic:blipFill>
                  <pic:spPr>
                    <a:xfrm>
                      <a:off x="0" y="0"/>
                      <a:ext cx="3671673" cy="2445102"/>
                    </a:xfrm>
                    <a:prstGeom prst="rect">
                      <a:avLst/>
                    </a:prstGeom>
                  </pic:spPr>
                </pic:pic>
              </a:graphicData>
            </a:graphic>
          </wp:inline>
        </w:drawing>
      </w:r>
    </w:p>
    <w:p w14:paraId="292F1E6B" w14:textId="77777777" w:rsidR="0002723F" w:rsidRDefault="0002723F"/>
    <w:p w14:paraId="3BB089D2" w14:textId="554EA9E1" w:rsidR="0002723F" w:rsidRDefault="0002723F">
      <w:pPr>
        <w:rPr>
          <w:noProof/>
        </w:rPr>
      </w:pPr>
      <w:r>
        <w:rPr>
          <w:noProof/>
        </w:rPr>
        <w:lastRenderedPageBreak/>
        <w:drawing>
          <wp:inline distT="0" distB="0" distL="0" distR="0" wp14:anchorId="3277D995" wp14:editId="077B77AC">
            <wp:extent cx="5219700" cy="2978150"/>
            <wp:effectExtent l="0" t="0" r="0" b="0"/>
            <wp:docPr id="272494149"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19700" cy="2978150"/>
                    </a:xfrm>
                    <a:prstGeom prst="rect">
                      <a:avLst/>
                    </a:prstGeom>
                    <a:noFill/>
                    <a:ln>
                      <a:noFill/>
                    </a:ln>
                  </pic:spPr>
                </pic:pic>
              </a:graphicData>
            </a:graphic>
          </wp:inline>
        </w:drawing>
      </w:r>
    </w:p>
    <w:p w14:paraId="0B9C609A" w14:textId="77777777" w:rsidR="0002723F" w:rsidRDefault="0002723F">
      <w:pPr>
        <w:rPr>
          <w:noProof/>
        </w:rPr>
      </w:pPr>
    </w:p>
    <w:p w14:paraId="383F7EE3" w14:textId="2853149F" w:rsidR="0002723F" w:rsidRDefault="0002723F">
      <w:r>
        <w:rPr>
          <w:noProof/>
        </w:rPr>
        <w:drawing>
          <wp:inline distT="0" distB="0" distL="0" distR="0" wp14:anchorId="65AB28AB" wp14:editId="2FB0AFC0">
            <wp:extent cx="5219700" cy="2978150"/>
            <wp:effectExtent l="0" t="0" r="0" b="0"/>
            <wp:docPr id="1636169111"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19700" cy="2978150"/>
                    </a:xfrm>
                    <a:prstGeom prst="rect">
                      <a:avLst/>
                    </a:prstGeom>
                    <a:noFill/>
                    <a:ln>
                      <a:noFill/>
                    </a:ln>
                  </pic:spPr>
                </pic:pic>
              </a:graphicData>
            </a:graphic>
          </wp:inline>
        </w:drawing>
      </w:r>
    </w:p>
    <w:p w14:paraId="0A652F16" w14:textId="329F48AB" w:rsidR="00445D99" w:rsidRDefault="00445D99" w:rsidP="00F46A2C"/>
    <w:p w14:paraId="1FB70C6B" w14:textId="77777777" w:rsidR="00C63F26" w:rsidRDefault="00C63F26" w:rsidP="00445D99">
      <w:pPr>
        <w:pStyle w:val="berschrift1"/>
      </w:pPr>
    </w:p>
    <w:p w14:paraId="2EF96D9C" w14:textId="389AA4F5" w:rsidR="00445D99" w:rsidRDefault="00445D99" w:rsidP="00445D99">
      <w:pPr>
        <w:pStyle w:val="berschrift1"/>
      </w:pPr>
      <w:bookmarkStart w:id="2" w:name="_Toc103078285"/>
      <w:r>
        <w:t>Das erste Projekt</w:t>
      </w:r>
      <w:bookmarkEnd w:id="2"/>
    </w:p>
    <w:p w14:paraId="4D052F40" w14:textId="6A3DF8D4" w:rsidR="00445D99" w:rsidRDefault="00DD4415" w:rsidP="00DD4415">
      <w:r>
        <w:t xml:space="preserve">Im nächsten </w:t>
      </w:r>
      <w:proofErr w:type="spellStart"/>
      <w:r>
        <w:t>Step</w:t>
      </w:r>
      <w:proofErr w:type="spellEnd"/>
      <w:r>
        <w:t xml:space="preserve"> wird ein neues Projekt erstellt:</w:t>
      </w:r>
    </w:p>
    <w:p w14:paraId="42FE3E74" w14:textId="77777777" w:rsidR="00445D99" w:rsidRDefault="00445D99" w:rsidP="00F46A2C">
      <w:r>
        <w:rPr>
          <w:noProof/>
        </w:rPr>
        <w:drawing>
          <wp:inline distT="0" distB="0" distL="0" distR="0" wp14:anchorId="74404588" wp14:editId="37744639">
            <wp:extent cx="3467925" cy="1719618"/>
            <wp:effectExtent l="0" t="0" r="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83152" cy="1727168"/>
                    </a:xfrm>
                    <a:prstGeom prst="rect">
                      <a:avLst/>
                    </a:prstGeom>
                  </pic:spPr>
                </pic:pic>
              </a:graphicData>
            </a:graphic>
          </wp:inline>
        </w:drawing>
      </w:r>
    </w:p>
    <w:p w14:paraId="7871CE89" w14:textId="77777777" w:rsidR="00DD4415" w:rsidRDefault="00DD4415" w:rsidP="00DD4415"/>
    <w:p w14:paraId="3687E5E6" w14:textId="77777777" w:rsidR="00DD4415" w:rsidRDefault="00DD4415" w:rsidP="00DD4415"/>
    <w:p w14:paraId="7FEA5C26" w14:textId="187C8D41" w:rsidR="00445D99" w:rsidRDefault="00DD4415" w:rsidP="00DD4415">
      <w:r>
        <w:t>Hier bitte den markierten Punkt auswählen:</w:t>
      </w:r>
    </w:p>
    <w:p w14:paraId="686387AD" w14:textId="64003994" w:rsidR="00B01119" w:rsidRDefault="00B01119" w:rsidP="00F46A2C"/>
    <w:p w14:paraId="674272A3" w14:textId="48FB902F" w:rsidR="00B01119" w:rsidRDefault="00A81BC1" w:rsidP="00445D99">
      <w:pPr>
        <w:pStyle w:val="berschrift1"/>
      </w:pPr>
      <w:r>
        <w:rPr>
          <w:noProof/>
        </w:rPr>
        <w:lastRenderedPageBreak/>
        <w:drawing>
          <wp:inline distT="0" distB="0" distL="0" distR="0" wp14:anchorId="75D72720" wp14:editId="0DB2DB9E">
            <wp:extent cx="5219700" cy="3269217"/>
            <wp:effectExtent l="0" t="0" r="0" b="762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19700" cy="3269217"/>
                    </a:xfrm>
                    <a:prstGeom prst="rect">
                      <a:avLst/>
                    </a:prstGeom>
                  </pic:spPr>
                </pic:pic>
              </a:graphicData>
            </a:graphic>
          </wp:inline>
        </w:drawing>
      </w:r>
    </w:p>
    <w:p w14:paraId="27B7D03B" w14:textId="77777777" w:rsidR="00B01119" w:rsidRDefault="00B01119" w:rsidP="00F46A2C">
      <w:r>
        <w:rPr>
          <w:noProof/>
        </w:rPr>
        <w:drawing>
          <wp:inline distT="0" distB="0" distL="0" distR="0" wp14:anchorId="45CD921D" wp14:editId="76B4F111">
            <wp:extent cx="3724570" cy="1931158"/>
            <wp:effectExtent l="0" t="0" r="9525" b="0"/>
            <wp:docPr id="34" name="Grafik 34"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rafik 34" descr="Ein Bild, das Text enthält.&#10;&#10;Automatisch generierte Beschreibung"/>
                    <pic:cNvPicPr/>
                  </pic:nvPicPr>
                  <pic:blipFill>
                    <a:blip r:embed="rId19"/>
                    <a:stretch>
                      <a:fillRect/>
                    </a:stretch>
                  </pic:blipFill>
                  <pic:spPr>
                    <a:xfrm>
                      <a:off x="0" y="0"/>
                      <a:ext cx="3731885" cy="1934951"/>
                    </a:xfrm>
                    <a:prstGeom prst="rect">
                      <a:avLst/>
                    </a:prstGeom>
                  </pic:spPr>
                </pic:pic>
              </a:graphicData>
            </a:graphic>
          </wp:inline>
        </w:drawing>
      </w:r>
    </w:p>
    <w:p w14:paraId="749C64E1" w14:textId="77777777" w:rsidR="00125D4A" w:rsidRDefault="00125D4A">
      <w:r>
        <w:br w:type="page"/>
      </w:r>
    </w:p>
    <w:p w14:paraId="391EE5C8" w14:textId="27CCBDDC" w:rsidR="00B01119" w:rsidRDefault="00125D4A" w:rsidP="00125D4A">
      <w:r>
        <w:lastRenderedPageBreak/>
        <w:t>Es macht Sinn, sich anzugewöhnen den Ordnernamen „ui“ zu nennen. So lässt sich Code besser wiederverwenden.</w:t>
      </w:r>
    </w:p>
    <w:p w14:paraId="65259E6E" w14:textId="5DB903AF" w:rsidR="00B01119" w:rsidRDefault="00A81BC1" w:rsidP="00F46A2C">
      <w:r>
        <w:rPr>
          <w:noProof/>
        </w:rPr>
        <w:drawing>
          <wp:inline distT="0" distB="0" distL="0" distR="0" wp14:anchorId="5EEDCAC0" wp14:editId="451B23A2">
            <wp:extent cx="3893476" cy="2524836"/>
            <wp:effectExtent l="0" t="0" r="0" b="8890"/>
            <wp:docPr id="8" name="Grafik 8"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ext enthält.&#10;&#10;Automatisch generierte Beschreibung"/>
                    <pic:cNvPicPr/>
                  </pic:nvPicPr>
                  <pic:blipFill>
                    <a:blip r:embed="rId20"/>
                    <a:stretch>
                      <a:fillRect/>
                    </a:stretch>
                  </pic:blipFill>
                  <pic:spPr>
                    <a:xfrm>
                      <a:off x="0" y="0"/>
                      <a:ext cx="3912939" cy="2537458"/>
                    </a:xfrm>
                    <a:prstGeom prst="rect">
                      <a:avLst/>
                    </a:prstGeom>
                  </pic:spPr>
                </pic:pic>
              </a:graphicData>
            </a:graphic>
          </wp:inline>
        </w:drawing>
      </w:r>
    </w:p>
    <w:p w14:paraId="6DA601B6" w14:textId="77777777" w:rsidR="00DD4415" w:rsidRDefault="00DD4415" w:rsidP="00DD4415"/>
    <w:p w14:paraId="5510568B" w14:textId="33F9746A" w:rsidR="00DD4415" w:rsidRDefault="00DD4415"/>
    <w:p w14:paraId="6B860238" w14:textId="6F29F17B" w:rsidR="00B01119" w:rsidRDefault="00A81BC1" w:rsidP="00F46A2C">
      <w:r>
        <w:rPr>
          <w:noProof/>
        </w:rPr>
        <w:drawing>
          <wp:inline distT="0" distB="0" distL="0" distR="0" wp14:anchorId="3721DF44" wp14:editId="236CAF40">
            <wp:extent cx="4083332" cy="2674961"/>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91422" cy="2680261"/>
                    </a:xfrm>
                    <a:prstGeom prst="rect">
                      <a:avLst/>
                    </a:prstGeom>
                  </pic:spPr>
                </pic:pic>
              </a:graphicData>
            </a:graphic>
          </wp:inline>
        </w:drawing>
      </w:r>
    </w:p>
    <w:p w14:paraId="7506D9EB" w14:textId="142D1A7D" w:rsidR="00B01119" w:rsidRDefault="00B01119" w:rsidP="00445D99">
      <w:pPr>
        <w:pStyle w:val="berschrift1"/>
      </w:pPr>
    </w:p>
    <w:p w14:paraId="215DF199" w14:textId="2C0A394C" w:rsidR="00A81BC1" w:rsidRPr="00A81BC1" w:rsidRDefault="00A81BC1" w:rsidP="00A81BC1">
      <w:r>
        <w:rPr>
          <w:noProof/>
        </w:rPr>
        <w:drawing>
          <wp:inline distT="0" distB="0" distL="0" distR="0" wp14:anchorId="1F44F3B9" wp14:editId="2060F1CD">
            <wp:extent cx="3917196" cy="2572603"/>
            <wp:effectExtent l="0" t="0" r="7620" b="0"/>
            <wp:docPr id="4" name="Grafik 4"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Ein Bild, das Text enthält.&#10;&#10;Automatisch generierte Beschreibung"/>
                    <pic:cNvPicPr/>
                  </pic:nvPicPr>
                  <pic:blipFill>
                    <a:blip r:embed="rId22"/>
                    <a:stretch>
                      <a:fillRect/>
                    </a:stretch>
                  </pic:blipFill>
                  <pic:spPr>
                    <a:xfrm>
                      <a:off x="0" y="0"/>
                      <a:ext cx="3928496" cy="2580025"/>
                    </a:xfrm>
                    <a:prstGeom prst="rect">
                      <a:avLst/>
                    </a:prstGeom>
                  </pic:spPr>
                </pic:pic>
              </a:graphicData>
            </a:graphic>
          </wp:inline>
        </w:drawing>
      </w:r>
    </w:p>
    <w:p w14:paraId="46B39AFE" w14:textId="1B8BEE70" w:rsidR="00B01119" w:rsidRDefault="00B01119" w:rsidP="00F46A2C"/>
    <w:p w14:paraId="73254B7D" w14:textId="77777777" w:rsidR="0059097A" w:rsidRDefault="0059097A" w:rsidP="0059097A"/>
    <w:p w14:paraId="0CE11B27" w14:textId="77777777" w:rsidR="0059097A" w:rsidRDefault="0059097A" w:rsidP="0059097A"/>
    <w:p w14:paraId="126BB7CD" w14:textId="50E01B2B" w:rsidR="00682642" w:rsidRDefault="00A81BC1" w:rsidP="00F46A2C">
      <w:r>
        <w:rPr>
          <w:noProof/>
        </w:rPr>
        <w:drawing>
          <wp:inline distT="0" distB="0" distL="0" distR="0" wp14:anchorId="407F1870" wp14:editId="1055DA48">
            <wp:extent cx="3872403" cy="2531660"/>
            <wp:effectExtent l="0" t="0" r="0" b="2540"/>
            <wp:docPr id="10" name="Grafik 10"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ext enthält.&#10;&#10;Automatisch generierte Beschreibung"/>
                    <pic:cNvPicPr/>
                  </pic:nvPicPr>
                  <pic:blipFill>
                    <a:blip r:embed="rId23"/>
                    <a:stretch>
                      <a:fillRect/>
                    </a:stretch>
                  </pic:blipFill>
                  <pic:spPr>
                    <a:xfrm>
                      <a:off x="0" y="0"/>
                      <a:ext cx="3881765" cy="2537780"/>
                    </a:xfrm>
                    <a:prstGeom prst="rect">
                      <a:avLst/>
                    </a:prstGeom>
                  </pic:spPr>
                </pic:pic>
              </a:graphicData>
            </a:graphic>
          </wp:inline>
        </w:drawing>
      </w:r>
    </w:p>
    <w:p w14:paraId="728F3E0C" w14:textId="7818BAA6" w:rsidR="00682642" w:rsidRDefault="00682642" w:rsidP="00445D99">
      <w:pPr>
        <w:pStyle w:val="berschrift1"/>
      </w:pPr>
    </w:p>
    <w:p w14:paraId="798D5772" w14:textId="77777777" w:rsidR="00AC7968" w:rsidRDefault="00AC7968" w:rsidP="00DD4415"/>
    <w:p w14:paraId="1EB7CB52" w14:textId="77777777" w:rsidR="00AC7968" w:rsidRDefault="00AC7968" w:rsidP="00DD4415"/>
    <w:p w14:paraId="71EB3490" w14:textId="26917B7E" w:rsidR="00AC7968" w:rsidRDefault="00A81BC1" w:rsidP="00DD4415">
      <w:r>
        <w:rPr>
          <w:noProof/>
        </w:rPr>
        <w:lastRenderedPageBreak/>
        <w:drawing>
          <wp:inline distT="0" distB="0" distL="0" distR="0" wp14:anchorId="363B4539" wp14:editId="2F335636">
            <wp:extent cx="3487003" cy="2305835"/>
            <wp:effectExtent l="0" t="0" r="0" b="0"/>
            <wp:docPr id="13" name="Grafik 13"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descr="Ein Bild, das Text enthält.&#10;&#10;Automatisch generierte Beschreibung"/>
                    <pic:cNvPicPr/>
                  </pic:nvPicPr>
                  <pic:blipFill>
                    <a:blip r:embed="rId24"/>
                    <a:stretch>
                      <a:fillRect/>
                    </a:stretch>
                  </pic:blipFill>
                  <pic:spPr>
                    <a:xfrm>
                      <a:off x="0" y="0"/>
                      <a:ext cx="3493196" cy="2309930"/>
                    </a:xfrm>
                    <a:prstGeom prst="rect">
                      <a:avLst/>
                    </a:prstGeom>
                  </pic:spPr>
                </pic:pic>
              </a:graphicData>
            </a:graphic>
          </wp:inline>
        </w:drawing>
      </w:r>
    </w:p>
    <w:p w14:paraId="7B8D1390" w14:textId="77777777" w:rsidR="00AC7968" w:rsidRDefault="00AC7968" w:rsidP="00DD4415"/>
    <w:p w14:paraId="6C260349" w14:textId="0D55999F" w:rsidR="00AC7968" w:rsidRDefault="00A81BC1" w:rsidP="00DD4415">
      <w:r>
        <w:rPr>
          <w:noProof/>
        </w:rPr>
        <w:drawing>
          <wp:inline distT="0" distB="0" distL="0" distR="0" wp14:anchorId="27F31965" wp14:editId="312C335C">
            <wp:extent cx="3794457" cy="2470245"/>
            <wp:effectExtent l="0" t="0" r="0" b="6350"/>
            <wp:docPr id="14" name="Grafik 14"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Ein Bild, das Text enthält.&#10;&#10;Automatisch generierte Beschreibung"/>
                    <pic:cNvPicPr/>
                  </pic:nvPicPr>
                  <pic:blipFill>
                    <a:blip r:embed="rId25"/>
                    <a:stretch>
                      <a:fillRect/>
                    </a:stretch>
                  </pic:blipFill>
                  <pic:spPr>
                    <a:xfrm>
                      <a:off x="0" y="0"/>
                      <a:ext cx="3806876" cy="2478330"/>
                    </a:xfrm>
                    <a:prstGeom prst="rect">
                      <a:avLst/>
                    </a:prstGeom>
                  </pic:spPr>
                </pic:pic>
              </a:graphicData>
            </a:graphic>
          </wp:inline>
        </w:drawing>
      </w:r>
    </w:p>
    <w:p w14:paraId="734B4184" w14:textId="77777777" w:rsidR="007429AC" w:rsidRDefault="007429AC">
      <w:r>
        <w:br w:type="page"/>
      </w:r>
    </w:p>
    <w:p w14:paraId="67BD6192" w14:textId="3FDF4448" w:rsidR="00DD4415" w:rsidRPr="00DD4415" w:rsidRDefault="00DD4415" w:rsidP="00DD4415">
      <w:r>
        <w:lastRenderedPageBreak/>
        <w:t>Der Editor ist in verschiedene Bereiche aufgeteilt:</w:t>
      </w:r>
    </w:p>
    <w:p w14:paraId="33F23F57" w14:textId="77777777" w:rsidR="00AC7968" w:rsidRDefault="00682642" w:rsidP="00F46A2C">
      <w:r>
        <w:rPr>
          <w:noProof/>
        </w:rPr>
        <w:drawing>
          <wp:inline distT="0" distB="0" distL="0" distR="0" wp14:anchorId="0D83F705" wp14:editId="421699D8">
            <wp:extent cx="4846256" cy="2661314"/>
            <wp:effectExtent l="0" t="0" r="0" b="5715"/>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53442" cy="2665260"/>
                    </a:xfrm>
                    <a:prstGeom prst="rect">
                      <a:avLst/>
                    </a:prstGeom>
                  </pic:spPr>
                </pic:pic>
              </a:graphicData>
            </a:graphic>
          </wp:inline>
        </w:drawing>
      </w:r>
    </w:p>
    <w:p w14:paraId="6B501337" w14:textId="77777777" w:rsidR="00AC7968" w:rsidRDefault="00AC7968" w:rsidP="00F46A2C"/>
    <w:p w14:paraId="26020C88" w14:textId="77777777" w:rsidR="00AC7968" w:rsidRDefault="00AC7968" w:rsidP="00F46A2C"/>
    <w:p w14:paraId="503DF167" w14:textId="657E9A10" w:rsidR="003242FF" w:rsidRDefault="00AC7968" w:rsidP="00F46A2C">
      <w:r>
        <w:t>Unsere erste kleine Oberfläche:</w:t>
      </w:r>
    </w:p>
    <w:p w14:paraId="44E9443C" w14:textId="43EB8544" w:rsidR="00AC7968" w:rsidRDefault="00AC7968" w:rsidP="00F46A2C"/>
    <w:p w14:paraId="3D6468E1" w14:textId="7A4F26BC" w:rsidR="00AC7968" w:rsidRDefault="00AC7968" w:rsidP="00F46A2C">
      <w:pPr>
        <w:rPr>
          <w:b/>
          <w:bCs/>
        </w:rPr>
      </w:pPr>
      <w:r w:rsidRPr="00AC7968">
        <w:rPr>
          <w:b/>
          <w:bCs/>
        </w:rPr>
        <w:t>Bitte machen Sie mit!</w:t>
      </w:r>
    </w:p>
    <w:p w14:paraId="498DECDD" w14:textId="68BE5015" w:rsidR="00EA3D89" w:rsidRPr="008E43B7" w:rsidRDefault="00EA3D89" w:rsidP="00F46A2C">
      <w:pPr>
        <w:rPr>
          <w:b/>
          <w:bCs/>
        </w:rPr>
      </w:pPr>
      <w:r w:rsidRPr="008E43B7">
        <w:rPr>
          <w:b/>
          <w:bCs/>
        </w:rPr>
        <w:t>Schritt 1:</w:t>
      </w:r>
      <w:r w:rsidR="008E43B7" w:rsidRPr="008E43B7">
        <w:rPr>
          <w:b/>
          <w:bCs/>
        </w:rPr>
        <w:t xml:space="preserve"> Textlabel hinzufügen</w:t>
      </w:r>
    </w:p>
    <w:p w14:paraId="410C146D" w14:textId="77777777" w:rsidR="00AC7968" w:rsidRDefault="00AC7968"/>
    <w:p w14:paraId="327E406F" w14:textId="03984CBA" w:rsidR="00DD4415" w:rsidRDefault="00EA3D89" w:rsidP="00465DC3">
      <w:r>
        <w:rPr>
          <w:noProof/>
        </w:rPr>
        <w:drawing>
          <wp:inline distT="0" distB="0" distL="0" distR="0" wp14:anchorId="04C435A5" wp14:editId="080671FA">
            <wp:extent cx="3670679" cy="2475699"/>
            <wp:effectExtent l="0" t="0" r="6350" b="1270"/>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73412" cy="2477542"/>
                    </a:xfrm>
                    <a:prstGeom prst="rect">
                      <a:avLst/>
                    </a:prstGeom>
                  </pic:spPr>
                </pic:pic>
              </a:graphicData>
            </a:graphic>
          </wp:inline>
        </w:drawing>
      </w:r>
      <w:r w:rsidR="00DD4415">
        <w:br w:type="page"/>
      </w:r>
    </w:p>
    <w:p w14:paraId="5DE49EB2" w14:textId="0C17B96B" w:rsidR="00AC7968" w:rsidRDefault="00EA3D89">
      <w:pPr>
        <w:rPr>
          <w:rFonts w:eastAsiaTheme="majorEastAsia" w:cstheme="majorBidi"/>
          <w:b/>
          <w:color w:val="00204B"/>
          <w:sz w:val="26"/>
          <w:szCs w:val="32"/>
        </w:rPr>
      </w:pPr>
      <w:r>
        <w:rPr>
          <w:rFonts w:eastAsiaTheme="majorEastAsia" w:cstheme="majorBidi"/>
          <w:b/>
          <w:color w:val="00204B"/>
          <w:sz w:val="26"/>
          <w:szCs w:val="32"/>
        </w:rPr>
        <w:lastRenderedPageBreak/>
        <w:t>Schritt 2:</w:t>
      </w:r>
      <w:r w:rsidR="008E43B7">
        <w:rPr>
          <w:rFonts w:eastAsiaTheme="majorEastAsia" w:cstheme="majorBidi"/>
          <w:b/>
          <w:color w:val="00204B"/>
          <w:sz w:val="26"/>
          <w:szCs w:val="32"/>
        </w:rPr>
        <w:t xml:space="preserve"> Button hinzufügen</w:t>
      </w:r>
    </w:p>
    <w:p w14:paraId="1438BD9B" w14:textId="77777777" w:rsidR="00EA3D89" w:rsidRDefault="00EA3D89">
      <w:pPr>
        <w:rPr>
          <w:rFonts w:eastAsiaTheme="majorEastAsia" w:cstheme="majorBidi"/>
          <w:b/>
          <w:color w:val="00204B"/>
          <w:sz w:val="26"/>
          <w:szCs w:val="32"/>
        </w:rPr>
      </w:pPr>
    </w:p>
    <w:p w14:paraId="6F71CA5A" w14:textId="0526C98A" w:rsidR="00DD4415" w:rsidRDefault="00EA3D89" w:rsidP="00465DC3">
      <w:r>
        <w:rPr>
          <w:noProof/>
        </w:rPr>
        <w:drawing>
          <wp:inline distT="0" distB="0" distL="0" distR="0" wp14:anchorId="1582018E" wp14:editId="05BE8581">
            <wp:extent cx="3668931" cy="2129051"/>
            <wp:effectExtent l="0" t="0" r="8255" b="5080"/>
            <wp:docPr id="51" name="Grafik 51" descr="Ein Bild, das Text, Computer, Monitor,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fik 51" descr="Ein Bild, das Text, Computer, Monitor, Screenshot enthält.&#10;&#10;Automatisch generierte Beschreibung"/>
                    <pic:cNvPicPr/>
                  </pic:nvPicPr>
                  <pic:blipFill>
                    <a:blip r:embed="rId28"/>
                    <a:stretch>
                      <a:fillRect/>
                    </a:stretch>
                  </pic:blipFill>
                  <pic:spPr>
                    <a:xfrm>
                      <a:off x="0" y="0"/>
                      <a:ext cx="3675319" cy="2132758"/>
                    </a:xfrm>
                    <a:prstGeom prst="rect">
                      <a:avLst/>
                    </a:prstGeom>
                  </pic:spPr>
                </pic:pic>
              </a:graphicData>
            </a:graphic>
          </wp:inline>
        </w:drawing>
      </w:r>
    </w:p>
    <w:p w14:paraId="3C0E6B41" w14:textId="10357854" w:rsidR="00F73839" w:rsidRDefault="00F73839" w:rsidP="00F73839"/>
    <w:p w14:paraId="6E55EE94" w14:textId="0C707303" w:rsidR="00F73839" w:rsidRPr="00F73839" w:rsidRDefault="00F73839" w:rsidP="00F73839">
      <w:r>
        <w:t>Die Beschriftung des Buttons kann am einfachsten mit einem Doppelklick geändert werden.</w:t>
      </w:r>
    </w:p>
    <w:p w14:paraId="1DED822F" w14:textId="3BA80357" w:rsidR="00EA3D89" w:rsidRDefault="00EA3D89" w:rsidP="00EA3D89"/>
    <w:p w14:paraId="3794F846" w14:textId="55F7FDFB" w:rsidR="00EA3D89" w:rsidRDefault="00EA3D89" w:rsidP="00EA3D89">
      <w:r>
        <w:t>Jetzt nehmen wir noch auf die Schnelle ein paar Einstellungen vor:</w:t>
      </w:r>
    </w:p>
    <w:p w14:paraId="25D76A97" w14:textId="5420E59E" w:rsidR="00EA3D89" w:rsidRDefault="00EA3D89" w:rsidP="00EA3D89"/>
    <w:p w14:paraId="15AE496E" w14:textId="5B62DE98" w:rsidR="00EA3D89" w:rsidRDefault="00EA3D89" w:rsidP="00EA3D89">
      <w:pPr>
        <w:pStyle w:val="Listenabsatz"/>
        <w:numPr>
          <w:ilvl w:val="0"/>
          <w:numId w:val="22"/>
        </w:numPr>
      </w:pPr>
      <w:r>
        <w:t>Schriftgröße ändern:</w:t>
      </w:r>
    </w:p>
    <w:p w14:paraId="217B3B7A" w14:textId="50F8F6A2" w:rsidR="00EA3D89" w:rsidRDefault="00EA3D89" w:rsidP="00EA3D89">
      <w:pPr>
        <w:pStyle w:val="Listenabsatz"/>
      </w:pPr>
      <w:r>
        <w:rPr>
          <w:noProof/>
        </w:rPr>
        <w:drawing>
          <wp:inline distT="0" distB="0" distL="0" distR="0" wp14:anchorId="16219A05" wp14:editId="322885C8">
            <wp:extent cx="4351752" cy="2163170"/>
            <wp:effectExtent l="0" t="0" r="0" b="8890"/>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56833" cy="2165695"/>
                    </a:xfrm>
                    <a:prstGeom prst="rect">
                      <a:avLst/>
                    </a:prstGeom>
                  </pic:spPr>
                </pic:pic>
              </a:graphicData>
            </a:graphic>
          </wp:inline>
        </w:drawing>
      </w:r>
    </w:p>
    <w:p w14:paraId="7A1A75B2" w14:textId="64222D7D" w:rsidR="00F73839" w:rsidRDefault="00F73839">
      <w:r>
        <w:br w:type="page"/>
      </w:r>
    </w:p>
    <w:p w14:paraId="0E38101F" w14:textId="2D118D84" w:rsidR="00F73839" w:rsidRDefault="00F73839" w:rsidP="00EA3D89">
      <w:pPr>
        <w:pStyle w:val="Listenabsatz"/>
      </w:pPr>
    </w:p>
    <w:p w14:paraId="6640471D" w14:textId="0D315D83" w:rsidR="00F73839" w:rsidRDefault="00F73839" w:rsidP="00F73839">
      <w:pPr>
        <w:pStyle w:val="Listenabsatz"/>
        <w:numPr>
          <w:ilvl w:val="0"/>
          <w:numId w:val="22"/>
        </w:numPr>
      </w:pPr>
      <w:r>
        <w:t>Text zentrieren:</w:t>
      </w:r>
    </w:p>
    <w:p w14:paraId="00B6D3B5" w14:textId="11E114AB" w:rsidR="00F73839" w:rsidRDefault="00F73839" w:rsidP="00F73839">
      <w:pPr>
        <w:pStyle w:val="Listenabsatz"/>
      </w:pPr>
      <w:r>
        <w:rPr>
          <w:noProof/>
        </w:rPr>
        <w:drawing>
          <wp:inline distT="0" distB="0" distL="0" distR="0" wp14:anchorId="72597799" wp14:editId="69436F6B">
            <wp:extent cx="1882857" cy="1472394"/>
            <wp:effectExtent l="0" t="0" r="3175" b="0"/>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891042" cy="1478795"/>
                    </a:xfrm>
                    <a:prstGeom prst="rect">
                      <a:avLst/>
                    </a:prstGeom>
                  </pic:spPr>
                </pic:pic>
              </a:graphicData>
            </a:graphic>
          </wp:inline>
        </w:drawing>
      </w:r>
    </w:p>
    <w:p w14:paraId="02E2ADA1" w14:textId="4D2BB43B" w:rsidR="0039675C" w:rsidRDefault="0039675C" w:rsidP="00F73839">
      <w:pPr>
        <w:pStyle w:val="Listenabsatz"/>
      </w:pPr>
    </w:p>
    <w:p w14:paraId="20AE24DD" w14:textId="77777777" w:rsidR="0039675C" w:rsidRDefault="0039675C" w:rsidP="00F73839">
      <w:pPr>
        <w:pStyle w:val="Listenabsatz"/>
      </w:pPr>
    </w:p>
    <w:p w14:paraId="246C43A2" w14:textId="77777777" w:rsidR="0039675C" w:rsidRDefault="0039675C" w:rsidP="00F73839">
      <w:r>
        <w:t>Jetzt noch schnell den Standart-Text vom Label löschen:</w:t>
      </w:r>
    </w:p>
    <w:p w14:paraId="7B774E84" w14:textId="77777777" w:rsidR="0039675C" w:rsidRDefault="0039675C" w:rsidP="00F73839"/>
    <w:p w14:paraId="0A2D1EDF" w14:textId="7A67676B" w:rsidR="0039675C" w:rsidRDefault="0039675C" w:rsidP="00F73839">
      <w:r>
        <w:rPr>
          <w:noProof/>
        </w:rPr>
        <w:drawing>
          <wp:inline distT="0" distB="0" distL="0" distR="0" wp14:anchorId="6BF760BD" wp14:editId="5F3DFCF1">
            <wp:extent cx="3568321" cy="2638474"/>
            <wp:effectExtent l="0" t="0" r="0" b="0"/>
            <wp:docPr id="61" name="Grafik 61" descr="Ein Bild, das T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Grafik 61" descr="Ein Bild, das Tisch enthält.&#10;&#10;Automatisch generierte Beschreibung"/>
                    <pic:cNvPicPr/>
                  </pic:nvPicPr>
                  <pic:blipFill>
                    <a:blip r:embed="rId31"/>
                    <a:stretch>
                      <a:fillRect/>
                    </a:stretch>
                  </pic:blipFill>
                  <pic:spPr>
                    <a:xfrm>
                      <a:off x="0" y="0"/>
                      <a:ext cx="3573028" cy="2641955"/>
                    </a:xfrm>
                    <a:prstGeom prst="rect">
                      <a:avLst/>
                    </a:prstGeom>
                  </pic:spPr>
                </pic:pic>
              </a:graphicData>
            </a:graphic>
          </wp:inline>
        </w:drawing>
      </w:r>
    </w:p>
    <w:p w14:paraId="02F814CD" w14:textId="77777777" w:rsidR="0039675C" w:rsidRDefault="0039675C" w:rsidP="00F73839"/>
    <w:p w14:paraId="510F228C" w14:textId="00060B9C" w:rsidR="00F73839" w:rsidRDefault="00F73839" w:rsidP="00F73839">
      <w:r>
        <w:t xml:space="preserve">Wundern Sie sich nicht. Am Anfang (und später vermutlich auch) werden Sie eine anständige Zeit mit dem Suchen der gewünschten Einstellung verbringen. </w:t>
      </w:r>
    </w:p>
    <w:p w14:paraId="29EB45F4" w14:textId="603A74C0" w:rsidR="00F73839" w:rsidRDefault="00F73839" w:rsidP="00F73839"/>
    <w:p w14:paraId="1926F765" w14:textId="04A376B7" w:rsidR="00F73839" w:rsidRDefault="00F73839" w:rsidP="00F73839">
      <w:r>
        <w:t>Auch hier macht Übung den Meister.</w:t>
      </w:r>
    </w:p>
    <w:p w14:paraId="62B052C0" w14:textId="77777777" w:rsidR="00F73839" w:rsidRDefault="00F73839" w:rsidP="00F73839"/>
    <w:p w14:paraId="679B29E4" w14:textId="2B81A12B" w:rsidR="00F73839" w:rsidRDefault="00F73839" w:rsidP="00F73839">
      <w:r>
        <w:t xml:space="preserve">Bevor wir unsere neuen Oberfläche Leben einhauchen, </w:t>
      </w:r>
      <w:proofErr w:type="spellStart"/>
      <w:r>
        <w:t>Schauen</w:t>
      </w:r>
      <w:proofErr w:type="spellEnd"/>
      <w:r>
        <w:t xml:space="preserve"> wir uns noch Qt etwas genauer an.</w:t>
      </w:r>
    </w:p>
    <w:p w14:paraId="768B8D05" w14:textId="0F64F9B7" w:rsidR="00F73839" w:rsidRDefault="00F73839" w:rsidP="00F73839"/>
    <w:p w14:paraId="0CBB53C5" w14:textId="1D0218F8" w:rsidR="008E5388" w:rsidRDefault="008E5388" w:rsidP="00F73839"/>
    <w:p w14:paraId="45FB4957" w14:textId="79DD7D43" w:rsidR="008E5388" w:rsidRDefault="008E5388" w:rsidP="008E5388">
      <w:pPr>
        <w:pStyle w:val="berschrift1"/>
      </w:pPr>
      <w:bookmarkStart w:id="3" w:name="_Toc103078286"/>
      <w:r>
        <w:lastRenderedPageBreak/>
        <w:t>Designobjekte und deren Einstellungen</w:t>
      </w:r>
      <w:bookmarkEnd w:id="3"/>
    </w:p>
    <w:p w14:paraId="3923B231" w14:textId="0BD2F400" w:rsidR="008E5388" w:rsidRDefault="008E5388" w:rsidP="008E5388">
      <w:pPr>
        <w:pStyle w:val="berschrift1"/>
      </w:pPr>
    </w:p>
    <w:p w14:paraId="5D825275" w14:textId="7D2C322E" w:rsidR="008E5388" w:rsidRDefault="008E5388" w:rsidP="008E5388">
      <w:r>
        <w:t>Natürlich wollen wir jetzt loslegen, aber ein paar Informationen sind noch nötig, damit Sie das Leben mit dem Qt-Creator etwas leichter haben.</w:t>
      </w:r>
    </w:p>
    <w:p w14:paraId="4985E6E1" w14:textId="7321062A" w:rsidR="008E5388" w:rsidRDefault="008E5388" w:rsidP="008E5388"/>
    <w:p w14:paraId="328E4FE7" w14:textId="77777777" w:rsidR="008E5388" w:rsidRDefault="008E5388" w:rsidP="008E5388">
      <w:r>
        <w:t xml:space="preserve">Aktivieren Sie ein Element, passieren ein paar Dinge. </w:t>
      </w:r>
    </w:p>
    <w:p w14:paraId="62575CF8" w14:textId="23B3BDFC" w:rsidR="008E5388" w:rsidRDefault="008E5388" w:rsidP="008E5388">
      <w:r>
        <w:rPr>
          <w:noProof/>
        </w:rPr>
        <w:drawing>
          <wp:inline distT="0" distB="0" distL="0" distR="0" wp14:anchorId="39265170" wp14:editId="3B58ADF3">
            <wp:extent cx="2531660" cy="725324"/>
            <wp:effectExtent l="0" t="0" r="2540" b="0"/>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39185" cy="727480"/>
                    </a:xfrm>
                    <a:prstGeom prst="rect">
                      <a:avLst/>
                    </a:prstGeom>
                  </pic:spPr>
                </pic:pic>
              </a:graphicData>
            </a:graphic>
          </wp:inline>
        </w:drawing>
      </w:r>
    </w:p>
    <w:p w14:paraId="0D15B22C" w14:textId="403ED056" w:rsidR="00EA3D89" w:rsidRDefault="00EA3D89" w:rsidP="008E5388"/>
    <w:p w14:paraId="4ED88A15" w14:textId="602F61CA" w:rsidR="00231B69" w:rsidRDefault="008E5388" w:rsidP="008E5388">
      <w:r>
        <w:t>Als erstes wird das Element in der Liste rechts ausgewählt. Dort ist es wichtig, dem Element einem aussagekräftigen Namen geben. Ansonsten wird Ihnen beim späteren Programmieren die Übersicht schnell verloren gehen:</w:t>
      </w:r>
    </w:p>
    <w:p w14:paraId="0C0AC621" w14:textId="44EA0DBA" w:rsidR="00231B69" w:rsidRDefault="00231B69" w:rsidP="008E5388"/>
    <w:p w14:paraId="623C54BD" w14:textId="20E083DC" w:rsidR="008E5388" w:rsidRDefault="0039675C" w:rsidP="008E5388">
      <w:r>
        <w:rPr>
          <w:noProof/>
        </w:rPr>
        <w:drawing>
          <wp:anchor distT="0" distB="0" distL="114300" distR="114300" simplePos="0" relativeHeight="251658240" behindDoc="1" locked="0" layoutInCell="1" allowOverlap="1" wp14:anchorId="7E0D7B7B" wp14:editId="400377DF">
            <wp:simplePos x="0" y="0"/>
            <wp:positionH relativeFrom="column">
              <wp:posOffset>-251744</wp:posOffset>
            </wp:positionH>
            <wp:positionV relativeFrom="paragraph">
              <wp:posOffset>167469</wp:posOffset>
            </wp:positionV>
            <wp:extent cx="1372870" cy="4107815"/>
            <wp:effectExtent l="0" t="0" r="0" b="6985"/>
            <wp:wrapTight wrapText="bothSides">
              <wp:wrapPolygon edited="0">
                <wp:start x="0" y="0"/>
                <wp:lineTo x="0" y="21537"/>
                <wp:lineTo x="21280" y="21537"/>
                <wp:lineTo x="21280" y="0"/>
                <wp:lineTo x="0" y="0"/>
              </wp:wrapPolygon>
            </wp:wrapTight>
            <wp:docPr id="55" name="Grafik 55"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Grafik 55" descr="Ein Bild, das Text enthält.&#10;&#10;Automatisch generierte Beschreibung"/>
                    <pic:cNvPicPr/>
                  </pic:nvPicPr>
                  <pic:blipFill>
                    <a:blip r:embed="rId33">
                      <a:extLst>
                        <a:ext uri="{28A0092B-C50C-407E-A947-70E740481C1C}">
                          <a14:useLocalDpi xmlns:a14="http://schemas.microsoft.com/office/drawing/2010/main" val="0"/>
                        </a:ext>
                      </a:extLst>
                    </a:blip>
                    <a:stretch>
                      <a:fillRect/>
                    </a:stretch>
                  </pic:blipFill>
                  <pic:spPr>
                    <a:xfrm>
                      <a:off x="0" y="0"/>
                      <a:ext cx="1372870" cy="4107815"/>
                    </a:xfrm>
                    <a:prstGeom prst="rect">
                      <a:avLst/>
                    </a:prstGeom>
                  </pic:spPr>
                </pic:pic>
              </a:graphicData>
            </a:graphic>
            <wp14:sizeRelH relativeFrom="margin">
              <wp14:pctWidth>0</wp14:pctWidth>
            </wp14:sizeRelH>
            <wp14:sizeRelV relativeFrom="margin">
              <wp14:pctHeight>0</wp14:pctHeight>
            </wp14:sizeRelV>
          </wp:anchor>
        </w:drawing>
      </w:r>
    </w:p>
    <w:p w14:paraId="3831A735" w14:textId="16AA5452" w:rsidR="00231B69" w:rsidRDefault="00231B69">
      <w:r>
        <w:t xml:space="preserve">In diesem Beispiel handelt es sich um ein etwas umfangreicheres Programm. </w:t>
      </w:r>
    </w:p>
    <w:p w14:paraId="65B44329" w14:textId="0D5C16BA" w:rsidR="00231B69" w:rsidRDefault="00231B69"/>
    <w:p w14:paraId="52D9EE64" w14:textId="63E86695" w:rsidR="00231B69" w:rsidRDefault="00231B69">
      <w:r>
        <w:t xml:space="preserve">Es ist nur ein Element in Teilen aufgeklappt. </w:t>
      </w:r>
    </w:p>
    <w:p w14:paraId="1DB11229" w14:textId="4F815E5A" w:rsidR="00231B69" w:rsidRDefault="00231B69"/>
    <w:p w14:paraId="310D7019" w14:textId="546DDC0B" w:rsidR="00231B69" w:rsidRDefault="00231B69">
      <w:r>
        <w:t>Sie können sich ausmalen, wie die Liste aussehen würde, wären alle Elemente ausgeklappt.</w:t>
      </w:r>
    </w:p>
    <w:p w14:paraId="2DA2FD9F" w14:textId="159F6432" w:rsidR="00231B69" w:rsidRDefault="00231B69"/>
    <w:p w14:paraId="1ED38F9C" w14:textId="29F1DD3F" w:rsidR="00231B69" w:rsidRDefault="00231B69">
      <w:r>
        <w:t>Ein praktischer Workflow ist, dass Sie die ersten 2 Buchstaben für die Art des Elementes vergeben, und den Rest des Namens beispielsweise der Funktion.</w:t>
      </w:r>
    </w:p>
    <w:p w14:paraId="3EC1765B" w14:textId="1EE64AF1" w:rsidR="00231B69" w:rsidRDefault="00231B69"/>
    <w:p w14:paraId="4A106144" w14:textId="7E47062D" w:rsidR="00231B69" w:rsidRDefault="00231B69">
      <w:r>
        <w:t>Ändern Sie den Namen einfach, indem Sie auf den Namen des Elementes doppelklicken</w:t>
      </w:r>
      <w:r w:rsidR="003E132E">
        <w:t>:</w:t>
      </w:r>
    </w:p>
    <w:p w14:paraId="05C4E762" w14:textId="6DED57F7" w:rsidR="003E132E" w:rsidRDefault="003E132E"/>
    <w:p w14:paraId="455495DE" w14:textId="21AB6AA7" w:rsidR="003E132E" w:rsidRDefault="003E132E">
      <w:r>
        <w:rPr>
          <w:noProof/>
        </w:rPr>
        <w:drawing>
          <wp:inline distT="0" distB="0" distL="0" distR="0" wp14:anchorId="4328FD72" wp14:editId="168FDF13">
            <wp:extent cx="2514600" cy="828675"/>
            <wp:effectExtent l="0" t="0" r="0" b="9525"/>
            <wp:docPr id="56" name="Grafik 56" descr="Ein Bild, das T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fik 56" descr="Ein Bild, das Tisch enthält.&#10;&#10;Automatisch generierte Beschreibung"/>
                    <pic:cNvPicPr/>
                  </pic:nvPicPr>
                  <pic:blipFill>
                    <a:blip r:embed="rId34"/>
                    <a:stretch>
                      <a:fillRect/>
                    </a:stretch>
                  </pic:blipFill>
                  <pic:spPr>
                    <a:xfrm>
                      <a:off x="0" y="0"/>
                      <a:ext cx="2514600" cy="828675"/>
                    </a:xfrm>
                    <a:prstGeom prst="rect">
                      <a:avLst/>
                    </a:prstGeom>
                  </pic:spPr>
                </pic:pic>
              </a:graphicData>
            </a:graphic>
          </wp:inline>
        </w:drawing>
      </w:r>
    </w:p>
    <w:p w14:paraId="48274B94" w14:textId="268B4E79" w:rsidR="003E132E" w:rsidRDefault="003E132E"/>
    <w:p w14:paraId="494E4C67" w14:textId="67029662" w:rsidR="003E132E" w:rsidRDefault="003E132E">
      <w:r>
        <w:t>Hier wurden die Elemente folgendermaßen benannt:</w:t>
      </w:r>
    </w:p>
    <w:p w14:paraId="69502389" w14:textId="7CEC04C7" w:rsidR="003E132E" w:rsidRDefault="003E132E">
      <w:proofErr w:type="spellStart"/>
      <w:r>
        <w:t>pbgruss</w:t>
      </w:r>
      <w:proofErr w:type="spellEnd"/>
      <w:r>
        <w:t xml:space="preserve"> (</w:t>
      </w:r>
      <w:r w:rsidRPr="003E132E">
        <w:rPr>
          <w:b/>
          <w:bCs/>
        </w:rPr>
        <w:t>P</w:t>
      </w:r>
      <w:r>
        <w:t xml:space="preserve">ush </w:t>
      </w:r>
      <w:r w:rsidRPr="003E132E">
        <w:rPr>
          <w:b/>
          <w:bCs/>
        </w:rPr>
        <w:t>B</w:t>
      </w:r>
      <w:r>
        <w:t xml:space="preserve">utton mit dem Namen </w:t>
      </w:r>
      <w:proofErr w:type="spellStart"/>
      <w:r w:rsidRPr="003E132E">
        <w:rPr>
          <w:b/>
          <w:bCs/>
        </w:rPr>
        <w:t>gruss</w:t>
      </w:r>
      <w:proofErr w:type="spellEnd"/>
      <w:r>
        <w:t>)</w:t>
      </w:r>
    </w:p>
    <w:p w14:paraId="05803783" w14:textId="26AC234A" w:rsidR="003E132E" w:rsidRDefault="003E132E">
      <w:proofErr w:type="spellStart"/>
      <w:r>
        <w:t>tlgruss</w:t>
      </w:r>
      <w:proofErr w:type="spellEnd"/>
      <w:r>
        <w:t xml:space="preserve"> (</w:t>
      </w:r>
      <w:r w:rsidRPr="003E132E">
        <w:rPr>
          <w:b/>
          <w:bCs/>
        </w:rPr>
        <w:t>T</w:t>
      </w:r>
      <w:r>
        <w:t xml:space="preserve">ext </w:t>
      </w:r>
      <w:r w:rsidRPr="003E132E">
        <w:rPr>
          <w:b/>
          <w:bCs/>
        </w:rPr>
        <w:t>L</w:t>
      </w:r>
      <w:r>
        <w:t xml:space="preserve">abel mit dem Namen </w:t>
      </w:r>
      <w:proofErr w:type="spellStart"/>
      <w:r w:rsidRPr="003E132E">
        <w:rPr>
          <w:b/>
          <w:bCs/>
        </w:rPr>
        <w:t>gruss</w:t>
      </w:r>
      <w:proofErr w:type="spellEnd"/>
      <w:r>
        <w:t>)</w:t>
      </w:r>
    </w:p>
    <w:p w14:paraId="7A309FC7" w14:textId="155DE625" w:rsidR="00231B69" w:rsidRDefault="00231B69"/>
    <w:p w14:paraId="4E52C739" w14:textId="34D28482" w:rsidR="003E132E" w:rsidRDefault="003E132E"/>
    <w:p w14:paraId="41BDBC0E" w14:textId="019FB0B6" w:rsidR="003E132E" w:rsidRDefault="003E132E">
      <w:r>
        <w:t>Oben finden Sie noch Layout-Möglichkeiten, die später dafür sorgen, dass bei einer Größenänderung alles auf seinen Platz bleibt:</w:t>
      </w:r>
    </w:p>
    <w:p w14:paraId="1DE4550C" w14:textId="5B9F7045" w:rsidR="003E132E" w:rsidRDefault="003E132E"/>
    <w:p w14:paraId="0EA2E8C7" w14:textId="36222584" w:rsidR="003E132E" w:rsidRDefault="003E132E">
      <w:r>
        <w:rPr>
          <w:noProof/>
        </w:rPr>
        <w:drawing>
          <wp:inline distT="0" distB="0" distL="0" distR="0" wp14:anchorId="5705F6D8" wp14:editId="1ADB97A9">
            <wp:extent cx="1847850" cy="457200"/>
            <wp:effectExtent l="0" t="0" r="0" b="0"/>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47850" cy="457200"/>
                    </a:xfrm>
                    <a:prstGeom prst="rect">
                      <a:avLst/>
                    </a:prstGeom>
                  </pic:spPr>
                </pic:pic>
              </a:graphicData>
            </a:graphic>
          </wp:inline>
        </w:drawing>
      </w:r>
    </w:p>
    <w:p w14:paraId="4CB2CAEA" w14:textId="021F444F" w:rsidR="003E132E" w:rsidRDefault="003E132E"/>
    <w:p w14:paraId="43544135" w14:textId="15107D03" w:rsidR="00465DC3" w:rsidRDefault="00465DC3" w:rsidP="00465DC3">
      <w:r>
        <w:t xml:space="preserve">Ich würde sagen, jetzt </w:t>
      </w:r>
      <w:proofErr w:type="spellStart"/>
      <w:r>
        <w:t>recht</w:t>
      </w:r>
      <w:proofErr w:type="spellEnd"/>
      <w:r>
        <w:t xml:space="preserve"> es erstmal mit der Theorie, jetzt kommt die Praxis.</w:t>
      </w:r>
    </w:p>
    <w:p w14:paraId="076F50EF" w14:textId="54808EC1" w:rsidR="00465DC3" w:rsidRDefault="00465DC3" w:rsidP="00465DC3"/>
    <w:p w14:paraId="62F16936" w14:textId="2492D73C" w:rsidR="00465DC3" w:rsidRDefault="0039675C" w:rsidP="00465DC3">
      <w:r>
        <w:t xml:space="preserve">Oh! </w:t>
      </w:r>
      <w:r w:rsidR="00465DC3">
        <w:t xml:space="preserve">Eine kleine Sache noch … </w:t>
      </w:r>
      <w:r w:rsidR="00465DC3">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p w14:paraId="12ECE492" w14:textId="250981B1" w:rsidR="00465DC3" w:rsidRDefault="00465DC3" w:rsidP="00465DC3"/>
    <w:p w14:paraId="78C1362B" w14:textId="1B4BB3DE" w:rsidR="00465DC3" w:rsidRDefault="00465DC3" w:rsidP="00465DC3">
      <w:r>
        <w:t xml:space="preserve">Stellen Sie sicher, </w:t>
      </w:r>
      <w:r w:rsidR="0039675C">
        <w:t>dass</w:t>
      </w:r>
      <w:r>
        <w:t xml:space="preserve"> in Ihrer VirtualBox Die Gasterweiterungen installiert und aktuell sind. Danach nehmen Sie die folgenden Einstellungen vor:</w:t>
      </w:r>
    </w:p>
    <w:p w14:paraId="4F95ADB7" w14:textId="3C361A86" w:rsidR="00465DC3" w:rsidRDefault="00465DC3" w:rsidP="00465DC3"/>
    <w:p w14:paraId="02A466BE" w14:textId="5430577C" w:rsidR="00465DC3" w:rsidRDefault="00465DC3" w:rsidP="00465DC3">
      <w:pPr>
        <w:pStyle w:val="Listenabsatz"/>
        <w:numPr>
          <w:ilvl w:val="0"/>
          <w:numId w:val="23"/>
        </w:numPr>
      </w:pPr>
      <w:r>
        <w:t>Gemeinsame Zwischenablage aktivieren</w:t>
      </w:r>
      <w:r>
        <w:rPr>
          <w:noProof/>
        </w:rPr>
        <w:drawing>
          <wp:inline distT="0" distB="0" distL="0" distR="0" wp14:anchorId="5D991DD1" wp14:editId="5619B8BC">
            <wp:extent cx="3603009" cy="1886101"/>
            <wp:effectExtent l="0" t="0" r="0" b="0"/>
            <wp:docPr id="58" name="Grafik 58"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Grafik 58" descr="Ein Bild, das Text enthält.&#10;&#10;Automatisch generierte Beschreibung"/>
                    <pic:cNvPicPr/>
                  </pic:nvPicPr>
                  <pic:blipFill>
                    <a:blip r:embed="rId36"/>
                    <a:stretch>
                      <a:fillRect/>
                    </a:stretch>
                  </pic:blipFill>
                  <pic:spPr>
                    <a:xfrm>
                      <a:off x="0" y="0"/>
                      <a:ext cx="3611509" cy="1890550"/>
                    </a:xfrm>
                    <a:prstGeom prst="rect">
                      <a:avLst/>
                    </a:prstGeom>
                  </pic:spPr>
                </pic:pic>
              </a:graphicData>
            </a:graphic>
          </wp:inline>
        </w:drawing>
      </w:r>
    </w:p>
    <w:p w14:paraId="198B345C" w14:textId="0C6470F0" w:rsidR="00465DC3" w:rsidRDefault="00465DC3" w:rsidP="00465DC3"/>
    <w:p w14:paraId="044D4D8E" w14:textId="41E39DFA" w:rsidR="00465DC3" w:rsidRDefault="00465DC3" w:rsidP="00465DC3"/>
    <w:p w14:paraId="2A6AD05C" w14:textId="423FFBAD" w:rsidR="0039675C" w:rsidRDefault="0039675C">
      <w:r>
        <w:br w:type="page"/>
      </w:r>
    </w:p>
    <w:p w14:paraId="2BA7063F" w14:textId="77777777" w:rsidR="00465DC3" w:rsidRDefault="00465DC3" w:rsidP="00465DC3"/>
    <w:p w14:paraId="4F6642F3" w14:textId="5E607512" w:rsidR="00465DC3" w:rsidRDefault="00465DC3" w:rsidP="00465DC3">
      <w:pPr>
        <w:pStyle w:val="Listenabsatz"/>
        <w:numPr>
          <w:ilvl w:val="0"/>
          <w:numId w:val="23"/>
        </w:numPr>
      </w:pPr>
      <w:r>
        <w:t>Drag and Drop aktivieren:</w:t>
      </w:r>
      <w:r w:rsidR="0039675C" w:rsidRPr="0039675C">
        <w:rPr>
          <w:noProof/>
        </w:rPr>
        <w:t xml:space="preserve"> </w:t>
      </w:r>
      <w:r w:rsidR="0039675C">
        <w:rPr>
          <w:noProof/>
        </w:rPr>
        <w:drawing>
          <wp:inline distT="0" distB="0" distL="0" distR="0" wp14:anchorId="10D09FFE" wp14:editId="7590FAEB">
            <wp:extent cx="5219700" cy="2745740"/>
            <wp:effectExtent l="0" t="0" r="0" b="0"/>
            <wp:docPr id="59" name="Grafik 59"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Grafik 59" descr="Ein Bild, das Text enthält.&#10;&#10;Automatisch generierte Beschreibung"/>
                    <pic:cNvPicPr/>
                  </pic:nvPicPr>
                  <pic:blipFill>
                    <a:blip r:embed="rId37"/>
                    <a:stretch>
                      <a:fillRect/>
                    </a:stretch>
                  </pic:blipFill>
                  <pic:spPr>
                    <a:xfrm>
                      <a:off x="0" y="0"/>
                      <a:ext cx="5219700" cy="2745740"/>
                    </a:xfrm>
                    <a:prstGeom prst="rect">
                      <a:avLst/>
                    </a:prstGeom>
                  </pic:spPr>
                </pic:pic>
              </a:graphicData>
            </a:graphic>
          </wp:inline>
        </w:drawing>
      </w:r>
    </w:p>
    <w:p w14:paraId="62246D6C" w14:textId="7BEE8E68" w:rsidR="00465DC3" w:rsidRDefault="00465DC3" w:rsidP="0039675C">
      <w:pPr>
        <w:pStyle w:val="Listenabsatz"/>
      </w:pPr>
    </w:p>
    <w:p w14:paraId="5067CDE6" w14:textId="77777777" w:rsidR="0039675C" w:rsidRDefault="0039675C" w:rsidP="0039675C"/>
    <w:p w14:paraId="15495066" w14:textId="734FE956" w:rsidR="00465DC3" w:rsidRDefault="00465DC3" w:rsidP="00465DC3">
      <w:r>
        <w:t>Nach einem Neustart der virtuellen Maschine können Sie sich jetzt den erstellten Code in einem Ordner auf den Hostcomputer ziehen, und dort weiterarbeiten.</w:t>
      </w:r>
    </w:p>
    <w:p w14:paraId="3AA1AE9D" w14:textId="67B4A196" w:rsidR="00465DC3" w:rsidRDefault="00465DC3" w:rsidP="00465DC3"/>
    <w:p w14:paraId="17A7EE8E" w14:textId="07BB2B3D" w:rsidR="00465DC3" w:rsidRDefault="00465DC3" w:rsidP="00465DC3"/>
    <w:p w14:paraId="5E5B2B88" w14:textId="77777777" w:rsidR="00231B69" w:rsidRDefault="00231B69">
      <w:pPr>
        <w:rPr>
          <w:rFonts w:eastAsiaTheme="majorEastAsia" w:cstheme="majorBidi"/>
          <w:b/>
          <w:color w:val="00204B"/>
          <w:sz w:val="26"/>
          <w:szCs w:val="32"/>
        </w:rPr>
      </w:pPr>
    </w:p>
    <w:p w14:paraId="2A031A49" w14:textId="77777777" w:rsidR="00465DC3" w:rsidRDefault="00465DC3">
      <w:pPr>
        <w:rPr>
          <w:rFonts w:eastAsiaTheme="majorEastAsia" w:cstheme="majorBidi"/>
          <w:b/>
          <w:color w:val="00204B"/>
          <w:sz w:val="26"/>
          <w:szCs w:val="32"/>
        </w:rPr>
      </w:pPr>
      <w:r>
        <w:br w:type="page"/>
      </w:r>
    </w:p>
    <w:p w14:paraId="7A3A615C" w14:textId="5BB78200" w:rsidR="00186ADE" w:rsidRDefault="00186ADE" w:rsidP="00DF3310">
      <w:pPr>
        <w:pStyle w:val="berschrift1"/>
      </w:pPr>
      <w:bookmarkStart w:id="4" w:name="_Toc103078287"/>
      <w:r>
        <w:lastRenderedPageBreak/>
        <w:t>Abbildungs- und Quellenverzeichnis</w:t>
      </w:r>
      <w:bookmarkEnd w:id="4"/>
      <w:r>
        <w:t xml:space="preserve"> </w:t>
      </w:r>
    </w:p>
    <w:p w14:paraId="2CB605BA" w14:textId="7CB51C89" w:rsidR="00186ADE" w:rsidRDefault="00186ADE" w:rsidP="005C184C">
      <w:r>
        <w:t xml:space="preserve">Das Python Logo ist ein eingetragenes Warenzeichen der Python Software </w:t>
      </w:r>
      <w:proofErr w:type="spellStart"/>
      <w:r>
        <w:t>Foundation</w:t>
      </w:r>
      <w:proofErr w:type="spellEnd"/>
      <w:r>
        <w:br/>
        <w:t>Alle auf dieser Website veröffentlichten Logos sowie Marken-, Produkt- und Warenzeichen sind Eigentum der jeweiligen Unternehmen</w:t>
      </w:r>
      <w:r>
        <w:br/>
        <w:t xml:space="preserve">© WBS TRAINING AG – Alle Rechte vorbehalten </w:t>
      </w:r>
    </w:p>
    <w:p w14:paraId="5E067B6C" w14:textId="77777777" w:rsidR="00186ADE" w:rsidRDefault="00186ADE" w:rsidP="00AD64AB">
      <w:pPr>
        <w:pStyle w:val="berschrift1"/>
      </w:pPr>
      <w:bookmarkStart w:id="5" w:name="_Toc103078288"/>
      <w:r>
        <w:t>Nutzungsrechte:</w:t>
      </w:r>
      <w:bookmarkEnd w:id="5"/>
      <w:r>
        <w:t xml:space="preserve"> </w:t>
      </w:r>
    </w:p>
    <w:p w14:paraId="39B9C9AF" w14:textId="77777777" w:rsidR="00186ADE" w:rsidRDefault="00186ADE" w:rsidP="005C184C">
      <w:r>
        <w:t xml:space="preserve">Die Nutzung dieser Dokumentation ist ausschließlich für Schulungszwecke der WBS TRAINING AG gestattet. Eine Weitergabe an Dritte, auch auszugsweise, sowie Vervielfältigungen und Verbreitungen aller Art (elektronische und andere Verfahren) inklusive Übersetzungen sind nur mit vorheriger schriftlicher Zustimmung des Rechtinhabers gestattet. Zuwiderhandlungen verpflichten zu Schadenersatz. </w:t>
      </w:r>
    </w:p>
    <w:p w14:paraId="277B042F" w14:textId="77777777" w:rsidR="00186ADE" w:rsidRDefault="00186ADE" w:rsidP="00AD64AB">
      <w:pPr>
        <w:pStyle w:val="berschrift1"/>
      </w:pPr>
      <w:bookmarkStart w:id="6" w:name="_Toc103078289"/>
      <w:r>
        <w:t>Herausgeber:</w:t>
      </w:r>
      <w:bookmarkEnd w:id="6"/>
      <w:r>
        <w:t xml:space="preserve"> </w:t>
      </w:r>
    </w:p>
    <w:p w14:paraId="78ADF4DC" w14:textId="3418F60B" w:rsidR="00217971" w:rsidRDefault="00186ADE">
      <w:r w:rsidRPr="005C184C">
        <w:rPr>
          <w:b/>
          <w:bCs/>
        </w:rPr>
        <w:t>WBS TRAINING AG</w:t>
      </w:r>
      <w:r w:rsidRPr="005C184C">
        <w:br/>
        <w:t>Lorenzweg 5</w:t>
      </w:r>
      <w:r w:rsidRPr="005C184C">
        <w:br/>
        <w:t>12099 Berlin</w:t>
      </w:r>
      <w:r w:rsidRPr="005C184C">
        <w:br/>
        <w:t>Haftungsausschluss:</w:t>
      </w:r>
      <w:r w:rsidRPr="005C184C">
        <w:br/>
        <w:t>Alle Inhalte sind nach bestem Wissen korrekt und vollständig recherchiert und mit größtmöglicher Sorgfalt für die Schulungsunterlage zusammengestellt. Wir sind um die laufende Aktualisierung aller Informationen und Daten bemüht. Dennoch können Fehler (z.B. Abweichungen zur beschriebenen Hard- und Software durch kurzfristige Updates) auftreten, sodass wir für die vollständige Übereinstimmung, Richtigkeit</w:t>
      </w:r>
      <w:r>
        <w:t xml:space="preserve"> und Aktualität keine Gewähr übernehmen. Hinweise unserer Nutzer werden konsequent weiterverfolgt. </w:t>
      </w:r>
    </w:p>
    <w:sectPr w:rsidR="00217971" w:rsidSect="002365DD">
      <w:headerReference w:type="default" r:id="rId38"/>
      <w:footerReference w:type="default" r:id="rId39"/>
      <w:headerReference w:type="first" r:id="rId40"/>
      <w:footerReference w:type="first" r:id="rId41"/>
      <w:pgSz w:w="11906" w:h="16838" w:code="9"/>
      <w:pgMar w:top="1418" w:right="2268" w:bottom="1134" w:left="1418"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D126DA" w14:textId="77777777" w:rsidR="008C56E2" w:rsidRDefault="008C56E2" w:rsidP="00422628">
      <w:r>
        <w:separator/>
      </w:r>
    </w:p>
  </w:endnote>
  <w:endnote w:type="continuationSeparator" w:id="0">
    <w:p w14:paraId="76F9592E" w14:textId="77777777" w:rsidR="008C56E2" w:rsidRDefault="008C56E2" w:rsidP="004226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utiger 45 Light">
    <w:altName w:val="Calibr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19A85A" w14:textId="25EBDBE1" w:rsidR="00D4556F" w:rsidRDefault="006B7EAB">
    <w:pPr>
      <w:pStyle w:val="Fuzeile"/>
    </w:pPr>
    <w:r>
      <w:rPr>
        <w:noProof/>
      </w:rPr>
      <mc:AlternateContent>
        <mc:Choice Requires="wps">
          <w:drawing>
            <wp:anchor distT="0" distB="0" distL="114300" distR="114300" simplePos="0" relativeHeight="251683840" behindDoc="0" locked="0" layoutInCell="1" allowOverlap="1" wp14:anchorId="645F1064" wp14:editId="3A8A6416">
              <wp:simplePos x="0" y="0"/>
              <wp:positionH relativeFrom="column">
                <wp:posOffset>-249555</wp:posOffset>
              </wp:positionH>
              <wp:positionV relativeFrom="paragraph">
                <wp:posOffset>-29811</wp:posOffset>
              </wp:positionV>
              <wp:extent cx="6524625" cy="548846"/>
              <wp:effectExtent l="0" t="0" r="9525" b="3810"/>
              <wp:wrapNone/>
              <wp:docPr id="1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4625" cy="548846"/>
                      </a:xfrm>
                      <a:prstGeom prst="rect">
                        <a:avLst/>
                      </a:prstGeom>
                      <a:solidFill>
                        <a:srgbClr val="FFFFFF"/>
                      </a:solidFill>
                      <a:ln w="9525">
                        <a:noFill/>
                        <a:miter lim="800000"/>
                        <a:headEnd/>
                        <a:tailEnd/>
                      </a:ln>
                    </wps:spPr>
                    <wps:txbx>
                      <w:txbxContent>
                        <w:p w14:paraId="0AAAFDD1" w14:textId="686AAD15" w:rsidR="00266679" w:rsidRDefault="00266679" w:rsidP="00266679">
                          <w:pPr>
                            <w:pStyle w:val="Fuzeile"/>
                            <w:spacing w:before="120"/>
                            <w:jc w:val="center"/>
                            <w:rPr>
                              <w:rFonts w:eastAsia="Calibri"/>
                              <w:color w:val="00204B"/>
                            </w:rPr>
                          </w:pPr>
                          <w:r w:rsidRPr="00D3311C">
                            <w:rPr>
                              <w:rFonts w:eastAsia="Calibri"/>
                              <w:color w:val="00204B"/>
                            </w:rPr>
                            <w:t>© WBS TRAINING AG</w:t>
                          </w:r>
                          <w:r>
                            <w:rPr>
                              <w:rFonts w:eastAsia="Calibri"/>
                              <w:color w:val="00204B"/>
                            </w:rPr>
                            <w:t xml:space="preserve">                                                                                                                  S</w:t>
                          </w:r>
                          <w:r w:rsidRPr="00D3311C">
                            <w:rPr>
                              <w:rFonts w:eastAsia="Calibri"/>
                              <w:color w:val="00204B"/>
                            </w:rPr>
                            <w:t xml:space="preserve">eite </w:t>
                          </w:r>
                          <w:r w:rsidRPr="00D3311C">
                            <w:rPr>
                              <w:rFonts w:eastAsia="Calibri"/>
                              <w:color w:val="00204B"/>
                            </w:rPr>
                            <w:fldChar w:fldCharType="begin"/>
                          </w:r>
                          <w:r w:rsidRPr="00D3311C">
                            <w:rPr>
                              <w:rFonts w:eastAsia="Calibri"/>
                              <w:color w:val="00204B"/>
                            </w:rPr>
                            <w:instrText>PAGE   \* MERGEFORMAT</w:instrText>
                          </w:r>
                          <w:r w:rsidRPr="00D3311C">
                            <w:rPr>
                              <w:rFonts w:eastAsia="Calibri"/>
                              <w:color w:val="00204B"/>
                            </w:rPr>
                            <w:fldChar w:fldCharType="separate"/>
                          </w:r>
                          <w:r w:rsidR="004C05EC">
                            <w:rPr>
                              <w:rFonts w:eastAsia="Calibri"/>
                              <w:noProof/>
                              <w:color w:val="00204B"/>
                            </w:rPr>
                            <w:t>2</w:t>
                          </w:r>
                          <w:r w:rsidRPr="00D3311C">
                            <w:rPr>
                              <w:rFonts w:eastAsia="Calibri"/>
                              <w:color w:val="00204B"/>
                            </w:rPr>
                            <w:fldChar w:fldCharType="end"/>
                          </w:r>
                          <w:r w:rsidRPr="00D3311C">
                            <w:rPr>
                              <w:rFonts w:eastAsia="Calibri"/>
                              <w:color w:val="00204B"/>
                            </w:rPr>
                            <w:t xml:space="preserve"> | </w:t>
                          </w:r>
                          <w:r w:rsidRPr="00D3311C">
                            <w:rPr>
                              <w:rFonts w:eastAsia="Calibri"/>
                              <w:color w:val="00204B"/>
                            </w:rPr>
                            <w:fldChar w:fldCharType="begin"/>
                          </w:r>
                          <w:r w:rsidRPr="00D3311C">
                            <w:rPr>
                              <w:rFonts w:eastAsia="Calibri"/>
                              <w:color w:val="00204B"/>
                            </w:rPr>
                            <w:instrText>NUMPAGES  \* Arabic  \* MERGEFORMAT</w:instrText>
                          </w:r>
                          <w:r w:rsidRPr="00D3311C">
                            <w:rPr>
                              <w:rFonts w:eastAsia="Calibri"/>
                              <w:color w:val="00204B"/>
                            </w:rPr>
                            <w:fldChar w:fldCharType="separate"/>
                          </w:r>
                          <w:r w:rsidR="004C05EC">
                            <w:rPr>
                              <w:rFonts w:eastAsia="Calibri"/>
                              <w:noProof/>
                              <w:color w:val="00204B"/>
                            </w:rPr>
                            <w:t>2</w:t>
                          </w:r>
                          <w:r w:rsidRPr="00D3311C">
                            <w:rPr>
                              <w:rFonts w:eastAsia="Calibri"/>
                              <w:color w:val="00204B"/>
                            </w:rPr>
                            <w:fldChar w:fldCharType="end"/>
                          </w:r>
                        </w:p>
                        <w:p w14:paraId="5CD7F5BE" w14:textId="77777777" w:rsidR="00266679" w:rsidRDefault="00266679" w:rsidP="00266679">
                          <w:pPr>
                            <w:pStyle w:val="Fuzeile"/>
                            <w:spacing w:before="120"/>
                            <w:jc w:val="center"/>
                            <w:rPr>
                              <w:rFonts w:eastAsia="Calibri"/>
                              <w:color w:val="00204B"/>
                            </w:rPr>
                          </w:pPr>
                        </w:p>
                        <w:p w14:paraId="63FB6A6A" w14:textId="77777777" w:rsidR="00266679" w:rsidRDefault="00266679" w:rsidP="00266679">
                          <w:pPr>
                            <w:pStyle w:val="Fuzeile"/>
                            <w:spacing w:before="120"/>
                            <w:jc w:val="center"/>
                            <w:rPr>
                              <w:rFonts w:eastAsia="Calibri"/>
                              <w:color w:val="00204B"/>
                            </w:rPr>
                          </w:pPr>
                        </w:p>
                        <w:p w14:paraId="3F2E5008" w14:textId="77777777" w:rsidR="00266679" w:rsidRDefault="00266679" w:rsidP="00266679">
                          <w:pPr>
                            <w:pStyle w:val="Fuzeile"/>
                            <w:spacing w:before="120"/>
                            <w:jc w:val="center"/>
                            <w:rPr>
                              <w:rFonts w:eastAsia="Calibri"/>
                              <w:color w:val="00204B"/>
                            </w:rPr>
                          </w:pPr>
                        </w:p>
                        <w:p w14:paraId="6EC10F7B" w14:textId="77777777" w:rsidR="00266679" w:rsidRDefault="00266679" w:rsidP="00266679">
                          <w:pPr>
                            <w:pStyle w:val="Fuzeile"/>
                            <w:spacing w:before="120"/>
                            <w:jc w:val="center"/>
                            <w:rPr>
                              <w:rFonts w:eastAsia="Calibri"/>
                              <w:color w:val="00204B"/>
                            </w:rPr>
                          </w:pPr>
                        </w:p>
                        <w:p w14:paraId="7F7BD3F2" w14:textId="77777777" w:rsidR="00266679" w:rsidRPr="00DC1F56" w:rsidRDefault="00266679" w:rsidP="00266679">
                          <w:pPr>
                            <w:pStyle w:val="Fuzeile"/>
                            <w:spacing w:before="120"/>
                            <w:jc w:val="center"/>
                            <w:rPr>
                              <w:rFonts w:eastAsia="Calibri"/>
                              <w:color w:val="00204B"/>
                            </w:rPr>
                          </w:pPr>
                        </w:p>
                      </w:txbxContent>
                    </wps:txbx>
                    <wps:bodyPr rot="0" vert="horz" wrap="square" lIns="91440" tIns="45720" rIns="91440" bIns="45720" anchor="t" anchorCtr="0">
                      <a:noAutofit/>
                    </wps:bodyPr>
                  </wps:wsp>
                </a:graphicData>
              </a:graphic>
            </wp:anchor>
          </w:drawing>
        </mc:Choice>
        <mc:Fallback>
          <w:pict>
            <v:shapetype w14:anchorId="645F1064" id="_x0000_t202" coordsize="21600,21600" o:spt="202" path="m,l,21600r21600,l21600,xe">
              <v:stroke joinstyle="miter"/>
              <v:path gradientshapeok="t" o:connecttype="rect"/>
            </v:shapetype>
            <v:shape id="Textfeld 2" o:spid="_x0000_s1026" type="#_x0000_t202" style="position:absolute;margin-left:-19.65pt;margin-top:-2.35pt;width:513.75pt;height:43.2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" stroked="f">
              <v:textbox>
                <w:txbxContent>
                  <w:p w14:paraId="0AAAFDD1" w14:textId="686AAD15" w:rsidR="00266679" w:rsidRDefault="00266679" w:rsidP="00266679">
                    <w:pPr>
                      <w:pStyle w:val="Fuzeile"/>
                      <w:spacing w:before="120"/>
                      <w:jc w:val="center"/>
                      <w:rPr>
                        <w:rFonts w:eastAsia="Calibri"/>
                        <w:color w:val="00204B"/>
                      </w:rPr>
                    </w:pPr>
                    <w:r w:rsidRPr="00D3311C">
                      <w:rPr>
                        <w:rFonts w:eastAsia="Calibri"/>
                        <w:color w:val="00204B"/>
                      </w:rPr>
                      <w:t>© WBS TRAINING AG</w:t>
                    </w:r>
                    <w:r>
                      <w:rPr>
                        <w:rFonts w:eastAsia="Calibri"/>
                        <w:color w:val="00204B"/>
                      </w:rPr>
                      <w:t xml:space="preserve">                                                                                                                  S</w:t>
                    </w:r>
                    <w:r w:rsidRPr="00D3311C">
                      <w:rPr>
                        <w:rFonts w:eastAsia="Calibri"/>
                        <w:color w:val="00204B"/>
                      </w:rPr>
                      <w:t xml:space="preserve">eite </w:t>
                    </w:r>
                    <w:r w:rsidRPr="00D3311C">
                      <w:rPr>
                        <w:rFonts w:eastAsia="Calibri"/>
                        <w:color w:val="00204B"/>
                      </w:rPr>
                      <w:fldChar w:fldCharType="begin"/>
                    </w:r>
                    <w:r w:rsidRPr="00D3311C">
                      <w:rPr>
                        <w:rFonts w:eastAsia="Calibri"/>
                        <w:color w:val="00204B"/>
                      </w:rPr>
                      <w:instrText>PAGE   \* MERGEFORMAT</w:instrText>
                    </w:r>
                    <w:r w:rsidRPr="00D3311C">
                      <w:rPr>
                        <w:rFonts w:eastAsia="Calibri"/>
                        <w:color w:val="00204B"/>
                      </w:rPr>
                      <w:fldChar w:fldCharType="separate"/>
                    </w:r>
                    <w:r w:rsidR="004C05EC">
                      <w:rPr>
                        <w:rFonts w:eastAsia="Calibri"/>
                        <w:noProof/>
                        <w:color w:val="00204B"/>
                      </w:rPr>
                      <w:t>2</w:t>
                    </w:r>
                    <w:r w:rsidRPr="00D3311C">
                      <w:rPr>
                        <w:rFonts w:eastAsia="Calibri"/>
                        <w:color w:val="00204B"/>
                      </w:rPr>
                      <w:fldChar w:fldCharType="end"/>
                    </w:r>
                    <w:r w:rsidRPr="00D3311C">
                      <w:rPr>
                        <w:rFonts w:eastAsia="Calibri"/>
                        <w:color w:val="00204B"/>
                      </w:rPr>
                      <w:t xml:space="preserve"> | </w:t>
                    </w:r>
                    <w:r w:rsidRPr="00D3311C">
                      <w:rPr>
                        <w:rFonts w:eastAsia="Calibri"/>
                        <w:color w:val="00204B"/>
                      </w:rPr>
                      <w:fldChar w:fldCharType="begin"/>
                    </w:r>
                    <w:r w:rsidRPr="00D3311C">
                      <w:rPr>
                        <w:rFonts w:eastAsia="Calibri"/>
                        <w:color w:val="00204B"/>
                      </w:rPr>
                      <w:instrText>NUMPAGES  \* Arabic  \* MERGEFORMAT</w:instrText>
                    </w:r>
                    <w:r w:rsidRPr="00D3311C">
                      <w:rPr>
                        <w:rFonts w:eastAsia="Calibri"/>
                        <w:color w:val="00204B"/>
                      </w:rPr>
                      <w:fldChar w:fldCharType="separate"/>
                    </w:r>
                    <w:r w:rsidR="004C05EC">
                      <w:rPr>
                        <w:rFonts w:eastAsia="Calibri"/>
                        <w:noProof/>
                        <w:color w:val="00204B"/>
                      </w:rPr>
                      <w:t>2</w:t>
                    </w:r>
                    <w:r w:rsidRPr="00D3311C">
                      <w:rPr>
                        <w:rFonts w:eastAsia="Calibri"/>
                        <w:color w:val="00204B"/>
                      </w:rPr>
                      <w:fldChar w:fldCharType="end"/>
                    </w:r>
                  </w:p>
                  <w:p w14:paraId="5CD7F5BE" w14:textId="77777777" w:rsidR="00266679" w:rsidRDefault="00266679" w:rsidP="00266679">
                    <w:pPr>
                      <w:pStyle w:val="Fuzeile"/>
                      <w:spacing w:before="120"/>
                      <w:jc w:val="center"/>
                      <w:rPr>
                        <w:rFonts w:eastAsia="Calibri"/>
                        <w:color w:val="00204B"/>
                      </w:rPr>
                    </w:pPr>
                  </w:p>
                  <w:p w14:paraId="63FB6A6A" w14:textId="77777777" w:rsidR="00266679" w:rsidRDefault="00266679" w:rsidP="00266679">
                    <w:pPr>
                      <w:pStyle w:val="Fuzeile"/>
                      <w:spacing w:before="120"/>
                      <w:jc w:val="center"/>
                      <w:rPr>
                        <w:rFonts w:eastAsia="Calibri"/>
                        <w:color w:val="00204B"/>
                      </w:rPr>
                    </w:pPr>
                  </w:p>
                  <w:p w14:paraId="3F2E5008" w14:textId="77777777" w:rsidR="00266679" w:rsidRDefault="00266679" w:rsidP="00266679">
                    <w:pPr>
                      <w:pStyle w:val="Fuzeile"/>
                      <w:spacing w:before="120"/>
                      <w:jc w:val="center"/>
                      <w:rPr>
                        <w:rFonts w:eastAsia="Calibri"/>
                        <w:color w:val="00204B"/>
                      </w:rPr>
                    </w:pPr>
                  </w:p>
                  <w:p w14:paraId="6EC10F7B" w14:textId="77777777" w:rsidR="00266679" w:rsidRDefault="00266679" w:rsidP="00266679">
                    <w:pPr>
                      <w:pStyle w:val="Fuzeile"/>
                      <w:spacing w:before="120"/>
                      <w:jc w:val="center"/>
                      <w:rPr>
                        <w:rFonts w:eastAsia="Calibri"/>
                        <w:color w:val="00204B"/>
                      </w:rPr>
                    </w:pPr>
                  </w:p>
                  <w:p w14:paraId="7F7BD3F2" w14:textId="77777777" w:rsidR="00266679" w:rsidRPr="00DC1F56" w:rsidRDefault="00266679" w:rsidP="00266679">
                    <w:pPr>
                      <w:pStyle w:val="Fuzeile"/>
                      <w:spacing w:before="120"/>
                      <w:jc w:val="center"/>
                      <w:rPr>
                        <w:rFonts w:eastAsia="Calibri"/>
                        <w:color w:val="00204B"/>
                      </w:rPr>
                    </w:pP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465E72" w14:textId="79D61AFD" w:rsidR="00ED7D02" w:rsidRDefault="00266679">
    <w:pPr>
      <w:pStyle w:val="Fuzeile"/>
    </w:pPr>
    <w:r>
      <w:rPr>
        <w:noProof/>
        <w:lang w:eastAsia="de-DE"/>
      </w:rPr>
      <mc:AlternateContent>
        <mc:Choice Requires="wpg">
          <w:drawing>
            <wp:anchor distT="0" distB="0" distL="114300" distR="114300" simplePos="0" relativeHeight="251680768" behindDoc="0" locked="0" layoutInCell="1" allowOverlap="1" wp14:anchorId="25D663C2" wp14:editId="5EFA10F4">
              <wp:simplePos x="0" y="0"/>
              <wp:positionH relativeFrom="column">
                <wp:posOffset>-281305</wp:posOffset>
              </wp:positionH>
              <wp:positionV relativeFrom="paragraph">
                <wp:posOffset>-654685</wp:posOffset>
              </wp:positionV>
              <wp:extent cx="6524625" cy="790575"/>
              <wp:effectExtent l="0" t="0" r="9525" b="0"/>
              <wp:wrapNone/>
              <wp:docPr id="16" name="Gruppieren 16"/>
              <wp:cNvGraphicFramePr/>
              <a:graphic xmlns:a="http://schemas.openxmlformats.org/drawingml/2006/main">
                <a:graphicData uri="http://schemas.microsoft.com/office/word/2010/wordprocessingGroup">
                  <wpg:wgp>
                    <wpg:cNvGrpSpPr/>
                    <wpg:grpSpPr>
                      <a:xfrm>
                        <a:off x="0" y="0"/>
                        <a:ext cx="6524625" cy="790575"/>
                        <a:chOff x="0" y="0"/>
                        <a:chExt cx="6524625" cy="790575"/>
                      </a:xfrm>
                    </wpg:grpSpPr>
                    <wps:wsp>
                      <wps:cNvPr id="24" name="Textfeld 2"/>
                      <wps:cNvSpPr txBox="1">
                        <a:spLocks noChangeArrowheads="1"/>
                      </wps:cNvSpPr>
                      <wps:spPr bwMode="auto">
                        <a:xfrm>
                          <a:off x="0" y="180975"/>
                          <a:ext cx="6524625" cy="466725"/>
                        </a:xfrm>
                        <a:prstGeom prst="rect">
                          <a:avLst/>
                        </a:prstGeom>
                        <a:solidFill>
                          <a:srgbClr val="FFFFFF"/>
                        </a:solidFill>
                        <a:ln w="9525">
                          <a:noFill/>
                          <a:miter lim="800000"/>
                          <a:headEnd/>
                          <a:tailEnd/>
                        </a:ln>
                      </wps:spPr>
                      <wps:txbx>
                        <w:txbxContent>
                          <w:p w14:paraId="68559C40" w14:textId="0A4D32A5" w:rsidR="00E47812" w:rsidRDefault="00E47812" w:rsidP="00E47812">
                            <w:pPr>
                              <w:pStyle w:val="Fuzeile"/>
                              <w:spacing w:before="120"/>
                              <w:jc w:val="center"/>
                              <w:rPr>
                                <w:rFonts w:eastAsia="Calibri"/>
                                <w:color w:val="00204B"/>
                              </w:rPr>
                            </w:pPr>
                            <w:r w:rsidRPr="00D3311C">
                              <w:rPr>
                                <w:rFonts w:eastAsia="Calibri"/>
                                <w:color w:val="00204B"/>
                              </w:rPr>
                              <w:t>© WBS TRAINING AG</w:t>
                            </w:r>
                            <w:r>
                              <w:rPr>
                                <w:rFonts w:eastAsia="Calibri"/>
                                <w:color w:val="00204B"/>
                              </w:rPr>
                              <w:t xml:space="preserve">                                                                                                                  S</w:t>
                            </w:r>
                            <w:r w:rsidRPr="00D3311C">
                              <w:rPr>
                                <w:rFonts w:eastAsia="Calibri"/>
                                <w:color w:val="00204B"/>
                              </w:rPr>
                              <w:t xml:space="preserve">eite </w:t>
                            </w:r>
                            <w:r w:rsidRPr="00D3311C">
                              <w:rPr>
                                <w:rFonts w:eastAsia="Calibri"/>
                                <w:color w:val="00204B"/>
                              </w:rPr>
                              <w:fldChar w:fldCharType="begin"/>
                            </w:r>
                            <w:r w:rsidRPr="00D3311C">
                              <w:rPr>
                                <w:rFonts w:eastAsia="Calibri"/>
                                <w:color w:val="00204B"/>
                              </w:rPr>
                              <w:instrText>PAGE   \* MERGEFORMAT</w:instrText>
                            </w:r>
                            <w:r w:rsidRPr="00D3311C">
                              <w:rPr>
                                <w:rFonts w:eastAsia="Calibri"/>
                                <w:color w:val="00204B"/>
                              </w:rPr>
                              <w:fldChar w:fldCharType="separate"/>
                            </w:r>
                            <w:r w:rsidR="001652FA">
                              <w:rPr>
                                <w:rFonts w:eastAsia="Calibri"/>
                                <w:noProof/>
                                <w:color w:val="00204B"/>
                              </w:rPr>
                              <w:t>1</w:t>
                            </w:r>
                            <w:r w:rsidRPr="00D3311C">
                              <w:rPr>
                                <w:rFonts w:eastAsia="Calibri"/>
                                <w:color w:val="00204B"/>
                              </w:rPr>
                              <w:fldChar w:fldCharType="end"/>
                            </w:r>
                            <w:r w:rsidRPr="00D3311C">
                              <w:rPr>
                                <w:rFonts w:eastAsia="Calibri"/>
                                <w:color w:val="00204B"/>
                              </w:rPr>
                              <w:t xml:space="preserve"> | </w:t>
                            </w:r>
                            <w:r w:rsidRPr="00D3311C">
                              <w:rPr>
                                <w:rFonts w:eastAsia="Calibri"/>
                                <w:color w:val="00204B"/>
                              </w:rPr>
                              <w:fldChar w:fldCharType="begin"/>
                            </w:r>
                            <w:r w:rsidRPr="00D3311C">
                              <w:rPr>
                                <w:rFonts w:eastAsia="Calibri"/>
                                <w:color w:val="00204B"/>
                              </w:rPr>
                              <w:instrText>NUMPAGES  \* Arabic  \* MERGEFORMAT</w:instrText>
                            </w:r>
                            <w:r w:rsidRPr="00D3311C">
                              <w:rPr>
                                <w:rFonts w:eastAsia="Calibri"/>
                                <w:color w:val="00204B"/>
                              </w:rPr>
                              <w:fldChar w:fldCharType="separate"/>
                            </w:r>
                            <w:r w:rsidR="001652FA">
                              <w:rPr>
                                <w:rFonts w:eastAsia="Calibri"/>
                                <w:noProof/>
                                <w:color w:val="00204B"/>
                              </w:rPr>
                              <w:t>1</w:t>
                            </w:r>
                            <w:r w:rsidRPr="00D3311C">
                              <w:rPr>
                                <w:rFonts w:eastAsia="Calibri"/>
                                <w:color w:val="00204B"/>
                              </w:rPr>
                              <w:fldChar w:fldCharType="end"/>
                            </w:r>
                          </w:p>
                          <w:p w14:paraId="37583990" w14:textId="77777777" w:rsidR="00E47812" w:rsidRDefault="00E47812" w:rsidP="00E47812">
                            <w:pPr>
                              <w:pStyle w:val="Fuzeile"/>
                              <w:spacing w:before="120"/>
                              <w:jc w:val="center"/>
                              <w:rPr>
                                <w:rFonts w:eastAsia="Calibri"/>
                                <w:color w:val="00204B"/>
                              </w:rPr>
                            </w:pPr>
                          </w:p>
                          <w:p w14:paraId="4EA51BE2" w14:textId="77777777" w:rsidR="00E47812" w:rsidRDefault="00E47812" w:rsidP="00E47812">
                            <w:pPr>
                              <w:pStyle w:val="Fuzeile"/>
                              <w:spacing w:before="120"/>
                              <w:jc w:val="center"/>
                              <w:rPr>
                                <w:rFonts w:eastAsia="Calibri"/>
                                <w:color w:val="00204B"/>
                              </w:rPr>
                            </w:pPr>
                          </w:p>
                          <w:p w14:paraId="2F2B8D63" w14:textId="77777777" w:rsidR="00E47812" w:rsidRDefault="00E47812" w:rsidP="00E47812">
                            <w:pPr>
                              <w:pStyle w:val="Fuzeile"/>
                              <w:spacing w:before="120"/>
                              <w:jc w:val="center"/>
                              <w:rPr>
                                <w:rFonts w:eastAsia="Calibri"/>
                                <w:color w:val="00204B"/>
                              </w:rPr>
                            </w:pPr>
                          </w:p>
                          <w:p w14:paraId="34DBD21A" w14:textId="77777777" w:rsidR="00E47812" w:rsidRDefault="00E47812" w:rsidP="00E47812">
                            <w:pPr>
                              <w:pStyle w:val="Fuzeile"/>
                              <w:spacing w:before="120"/>
                              <w:jc w:val="center"/>
                              <w:rPr>
                                <w:rFonts w:eastAsia="Calibri"/>
                                <w:color w:val="00204B"/>
                              </w:rPr>
                            </w:pPr>
                          </w:p>
                          <w:p w14:paraId="7017FFB1" w14:textId="77777777" w:rsidR="00E47812" w:rsidRPr="00DC1F56" w:rsidRDefault="00E47812" w:rsidP="00E47812">
                            <w:pPr>
                              <w:pStyle w:val="Fuzeile"/>
                              <w:spacing w:before="120"/>
                              <w:jc w:val="center"/>
                              <w:rPr>
                                <w:rFonts w:eastAsia="Calibri"/>
                                <w:color w:val="00204B"/>
                              </w:rPr>
                            </w:pPr>
                          </w:p>
                        </w:txbxContent>
                      </wps:txbx>
                      <wps:bodyPr rot="0" vert="horz" wrap="square" lIns="91440" tIns="45720" rIns="91440" bIns="45720" anchor="t" anchorCtr="0">
                        <a:noAutofit/>
                      </wps:bodyPr>
                    </wps:wsp>
                    <wpg:grpSp>
                      <wpg:cNvPr id="15" name="Gruppieren 15"/>
                      <wpg:cNvGrpSpPr/>
                      <wpg:grpSpPr>
                        <a:xfrm>
                          <a:off x="2990850" y="0"/>
                          <a:ext cx="790575" cy="790575"/>
                          <a:chOff x="0" y="0"/>
                          <a:chExt cx="790575" cy="790575"/>
                        </a:xfrm>
                      </wpg:grpSpPr>
                      <pic:pic xmlns:pic="http://schemas.openxmlformats.org/drawingml/2006/picture">
                        <pic:nvPicPr>
                          <pic:cNvPr id="27" name="Grafik 27" descr="C:\Users\nadin.haertwig\Desktop\icon_bearbeiten.jpg"/>
                          <pic:cNvPicPr>
                            <a:picLocks noChangeAspect="1"/>
                          </pic:cNvPicPr>
                        </pic:nvPicPr>
                        <pic:blipFill rotWithShape="1">
                          <a:blip r:embed="rId1">
                            <a:grayscl/>
                            <a:extLst>
                              <a:ext uri="{28A0092B-C50C-407E-A947-70E740481C1C}">
                                <a14:useLocalDpi xmlns:a14="http://schemas.microsoft.com/office/drawing/2010/main" val="0"/>
                              </a:ext>
                            </a:extLst>
                          </a:blip>
                          <a:srcRect l="-18627" t="-18627" r="-18627" b="-18627"/>
                          <a:stretch/>
                        </pic:blipFill>
                        <pic:spPr bwMode="auto">
                          <a:xfrm>
                            <a:off x="0" y="0"/>
                            <a:ext cx="790575" cy="790575"/>
                          </a:xfrm>
                          <a:prstGeom prst="rect">
                            <a:avLst/>
                          </a:prstGeom>
                          <a:noFill/>
                          <a:ln>
                            <a:noFill/>
                          </a:ln>
                        </pic:spPr>
                      </pic:pic>
                      <wps:wsp>
                        <wps:cNvPr id="28" name="Ellipse 28"/>
                        <wps:cNvSpPr/>
                        <wps:spPr>
                          <a:xfrm>
                            <a:off x="133350" y="161925"/>
                            <a:ext cx="487947" cy="487947"/>
                          </a:xfrm>
                          <a:prstGeom prst="ellipse">
                            <a:avLst/>
                          </a:prstGeom>
                          <a:noFill/>
                          <a:ln w="12700">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5D663C2" id="Gruppieren 16" o:spid="_x0000_s1027" style="position:absolute;margin-left:-22.15pt;margin-top:-51.55pt;width:513.75pt;height:62.25pt;z-index:251680768" coordsize="65246,79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">
              <v:shapetype id="_x0000_t202" coordsize="21600,21600" o:spt="202" path="m,l,21600r21600,l21600,xe">
                <v:stroke joinstyle="miter"/>
                <v:path gradientshapeok="t" o:connecttype="rect"/>
              </v:shapetype>
              <v:shape id="_x0000_s1028" type="#_x0000_t202" style="position:absolute;top:1809;width:65246;height:4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" stroked="f">
                <v:textbox>
                  <w:txbxContent>
                    <w:p w14:paraId="68559C40" w14:textId="0A4D32A5" w:rsidR="00E47812" w:rsidRDefault="00E47812" w:rsidP="00E47812">
                      <w:pPr>
                        <w:pStyle w:val="Fuzeile"/>
                        <w:spacing w:before="120"/>
                        <w:jc w:val="center"/>
                        <w:rPr>
                          <w:rFonts w:eastAsia="Calibri"/>
                          <w:color w:val="00204B"/>
                        </w:rPr>
                      </w:pPr>
                      <w:r w:rsidRPr="00D3311C">
                        <w:rPr>
                          <w:rFonts w:eastAsia="Calibri"/>
                          <w:color w:val="00204B"/>
                        </w:rPr>
                        <w:t>© WBS TRAINING AG</w:t>
                      </w:r>
                      <w:r>
                        <w:rPr>
                          <w:rFonts w:eastAsia="Calibri"/>
                          <w:color w:val="00204B"/>
                        </w:rPr>
                        <w:t xml:space="preserve">                                                                                                                  S</w:t>
                      </w:r>
                      <w:r w:rsidRPr="00D3311C">
                        <w:rPr>
                          <w:rFonts w:eastAsia="Calibri"/>
                          <w:color w:val="00204B"/>
                        </w:rPr>
                        <w:t xml:space="preserve">eite </w:t>
                      </w:r>
                      <w:r w:rsidRPr="00D3311C">
                        <w:rPr>
                          <w:rFonts w:eastAsia="Calibri"/>
                          <w:color w:val="00204B"/>
                        </w:rPr>
                        <w:fldChar w:fldCharType="begin"/>
                      </w:r>
                      <w:r w:rsidRPr="00D3311C">
                        <w:rPr>
                          <w:rFonts w:eastAsia="Calibri"/>
                          <w:color w:val="00204B"/>
                        </w:rPr>
                        <w:instrText>PAGE   \* MERGEFORMAT</w:instrText>
                      </w:r>
                      <w:r w:rsidRPr="00D3311C">
                        <w:rPr>
                          <w:rFonts w:eastAsia="Calibri"/>
                          <w:color w:val="00204B"/>
                        </w:rPr>
                        <w:fldChar w:fldCharType="separate"/>
                      </w:r>
                      <w:r w:rsidR="001652FA">
                        <w:rPr>
                          <w:rFonts w:eastAsia="Calibri"/>
                          <w:noProof/>
                          <w:color w:val="00204B"/>
                        </w:rPr>
                        <w:t>1</w:t>
                      </w:r>
                      <w:r w:rsidRPr="00D3311C">
                        <w:rPr>
                          <w:rFonts w:eastAsia="Calibri"/>
                          <w:color w:val="00204B"/>
                        </w:rPr>
                        <w:fldChar w:fldCharType="end"/>
                      </w:r>
                      <w:r w:rsidRPr="00D3311C">
                        <w:rPr>
                          <w:rFonts w:eastAsia="Calibri"/>
                          <w:color w:val="00204B"/>
                        </w:rPr>
                        <w:t xml:space="preserve"> | </w:t>
                      </w:r>
                      <w:r w:rsidRPr="00D3311C">
                        <w:rPr>
                          <w:rFonts w:eastAsia="Calibri"/>
                          <w:color w:val="00204B"/>
                        </w:rPr>
                        <w:fldChar w:fldCharType="begin"/>
                      </w:r>
                      <w:r w:rsidRPr="00D3311C">
                        <w:rPr>
                          <w:rFonts w:eastAsia="Calibri"/>
                          <w:color w:val="00204B"/>
                        </w:rPr>
                        <w:instrText>NUMPAGES  \* Arabic  \* MERGEFORMAT</w:instrText>
                      </w:r>
                      <w:r w:rsidRPr="00D3311C">
                        <w:rPr>
                          <w:rFonts w:eastAsia="Calibri"/>
                          <w:color w:val="00204B"/>
                        </w:rPr>
                        <w:fldChar w:fldCharType="separate"/>
                      </w:r>
                      <w:r w:rsidR="001652FA">
                        <w:rPr>
                          <w:rFonts w:eastAsia="Calibri"/>
                          <w:noProof/>
                          <w:color w:val="00204B"/>
                        </w:rPr>
                        <w:t>1</w:t>
                      </w:r>
                      <w:r w:rsidRPr="00D3311C">
                        <w:rPr>
                          <w:rFonts w:eastAsia="Calibri"/>
                          <w:color w:val="00204B"/>
                        </w:rPr>
                        <w:fldChar w:fldCharType="end"/>
                      </w:r>
                    </w:p>
                    <w:p w14:paraId="37583990" w14:textId="77777777" w:rsidR="00E47812" w:rsidRDefault="00E47812" w:rsidP="00E47812">
                      <w:pPr>
                        <w:pStyle w:val="Fuzeile"/>
                        <w:spacing w:before="120"/>
                        <w:jc w:val="center"/>
                        <w:rPr>
                          <w:rFonts w:eastAsia="Calibri"/>
                          <w:color w:val="00204B"/>
                        </w:rPr>
                      </w:pPr>
                    </w:p>
                    <w:p w14:paraId="4EA51BE2" w14:textId="77777777" w:rsidR="00E47812" w:rsidRDefault="00E47812" w:rsidP="00E47812">
                      <w:pPr>
                        <w:pStyle w:val="Fuzeile"/>
                        <w:spacing w:before="120"/>
                        <w:jc w:val="center"/>
                        <w:rPr>
                          <w:rFonts w:eastAsia="Calibri"/>
                          <w:color w:val="00204B"/>
                        </w:rPr>
                      </w:pPr>
                    </w:p>
                    <w:p w14:paraId="2F2B8D63" w14:textId="77777777" w:rsidR="00E47812" w:rsidRDefault="00E47812" w:rsidP="00E47812">
                      <w:pPr>
                        <w:pStyle w:val="Fuzeile"/>
                        <w:spacing w:before="120"/>
                        <w:jc w:val="center"/>
                        <w:rPr>
                          <w:rFonts w:eastAsia="Calibri"/>
                          <w:color w:val="00204B"/>
                        </w:rPr>
                      </w:pPr>
                    </w:p>
                    <w:p w14:paraId="34DBD21A" w14:textId="77777777" w:rsidR="00E47812" w:rsidRDefault="00E47812" w:rsidP="00E47812">
                      <w:pPr>
                        <w:pStyle w:val="Fuzeile"/>
                        <w:spacing w:before="120"/>
                        <w:jc w:val="center"/>
                        <w:rPr>
                          <w:rFonts w:eastAsia="Calibri"/>
                          <w:color w:val="00204B"/>
                        </w:rPr>
                      </w:pPr>
                    </w:p>
                    <w:p w14:paraId="7017FFB1" w14:textId="77777777" w:rsidR="00E47812" w:rsidRPr="00DC1F56" w:rsidRDefault="00E47812" w:rsidP="00E47812">
                      <w:pPr>
                        <w:pStyle w:val="Fuzeile"/>
                        <w:spacing w:before="120"/>
                        <w:jc w:val="center"/>
                        <w:rPr>
                          <w:rFonts w:eastAsia="Calibri"/>
                          <w:color w:val="00204B"/>
                        </w:rPr>
                      </w:pPr>
                    </w:p>
                  </w:txbxContent>
                </v:textbox>
              </v:shape>
              <v:group id="Gruppieren 15" o:spid="_x0000_s1029" style="position:absolute;left:29908;width:7906;height:7905" coordsize="7905,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7" o:spid="_x0000_s1030" type="#_x0000_t75" style="position:absolute;width:7905;height:7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">
                  <v:imagedata r:id="rId2" o:title="icon_bearbeiten" croptop="-12207f" cropbottom="-12207f" cropleft="-12207f" cropright="-12207f" grayscale="t"/>
                </v:shape>
                <v:oval id="Ellipse 28" o:spid="_x0000_s1031" style="position:absolute;left:1333;top:1619;width:4879;height:48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" filled="f" strokecolor="#747070 [1614]" strokeweight="1pt">
                  <v:stroke joinstyle="miter"/>
                </v:oval>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1169E0" w14:textId="77777777" w:rsidR="008C56E2" w:rsidRDefault="008C56E2" w:rsidP="00422628">
      <w:r>
        <w:separator/>
      </w:r>
    </w:p>
  </w:footnote>
  <w:footnote w:type="continuationSeparator" w:id="0">
    <w:p w14:paraId="6FAD757D" w14:textId="77777777" w:rsidR="008C56E2" w:rsidRDefault="008C56E2" w:rsidP="004226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6563BE" w14:textId="590646EE" w:rsidR="00FD468B" w:rsidRDefault="008D61EA" w:rsidP="00FD468B">
    <w:pPr>
      <w:pStyle w:val="Kopfzeile"/>
      <w:tabs>
        <w:tab w:val="clear" w:pos="4536"/>
        <w:tab w:val="clear" w:pos="9072"/>
        <w:tab w:val="left" w:pos="7410"/>
      </w:tabs>
      <w:spacing w:before="240"/>
      <w:ind w:right="-1134"/>
      <w:jc w:val="right"/>
      <w:rPr>
        <w:color w:val="00204B"/>
        <w:sz w:val="24"/>
        <w:szCs w:val="24"/>
      </w:rPr>
    </w:pPr>
    <w:r w:rsidRPr="00223A68">
      <w:rPr>
        <w:noProof/>
        <w:color w:val="00204B"/>
        <w:sz w:val="24"/>
        <w:szCs w:val="24"/>
        <w:lang w:eastAsia="de-DE"/>
      </w:rPr>
      <w:drawing>
        <wp:anchor distT="0" distB="0" distL="114300" distR="114300" simplePos="0" relativeHeight="251684864" behindDoc="1" locked="0" layoutInCell="1" allowOverlap="1" wp14:anchorId="1DC74F83" wp14:editId="24730886">
          <wp:simplePos x="0" y="0"/>
          <wp:positionH relativeFrom="column">
            <wp:posOffset>-900430</wp:posOffset>
          </wp:positionH>
          <wp:positionV relativeFrom="paragraph">
            <wp:posOffset>-461645</wp:posOffset>
          </wp:positionV>
          <wp:extent cx="5305425" cy="2632075"/>
          <wp:effectExtent l="0" t="0" r="9525" b="0"/>
          <wp:wrapNone/>
          <wp:docPr id="6" name="Grafik 6" descr="C:\Users\nadin.haertwig\Desktop\WBS-Linie_sh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din.haertwig\Desktop\WBS-Linie_short.png"/>
                  <pic:cNvPicPr>
                    <a:picLocks noChangeAspect="1" noChangeArrowheads="1"/>
                  </pic:cNvPicPr>
                </pic:nvPicPr>
                <pic:blipFill rotWithShape="1">
                  <a:blip r:embed="rId1">
                    <a:extLst>
                      <a:ext uri="{28A0092B-C50C-407E-A947-70E740481C1C}">
                        <a14:useLocalDpi xmlns:a14="http://schemas.microsoft.com/office/drawing/2010/main" val="0"/>
                      </a:ext>
                    </a:extLst>
                  </a:blip>
                  <a:srcRect l="26136" t="11580" r="3535" b="-11580"/>
                  <a:stretch/>
                </pic:blipFill>
                <pic:spPr bwMode="auto">
                  <a:xfrm>
                    <a:off x="0" y="0"/>
                    <a:ext cx="5305425" cy="2632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1EF7BC1B">
      <w:rPr>
        <w:noProof/>
        <w:lang w:eastAsia="de-DE"/>
      </w:rPr>
      <w:drawing>
        <wp:inline distT="0" distB="0" distL="0" distR="0" wp14:anchorId="3B26B32B" wp14:editId="189BB21E">
          <wp:extent cx="1979930" cy="576580"/>
          <wp:effectExtent l="0" t="0" r="127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pic:nvPicPr>
                <pic:blipFill>
                  <a:blip r:embed="rId2">
                    <a:extLst>
                      <a:ext uri="{28A0092B-C50C-407E-A947-70E740481C1C}">
                        <a14:useLocalDpi xmlns:a14="http://schemas.microsoft.com/office/drawing/2010/main" val="0"/>
                      </a:ext>
                    </a:extLst>
                  </a:blip>
                  <a:stretch>
                    <a:fillRect/>
                  </a:stretch>
                </pic:blipFill>
                <pic:spPr>
                  <a:xfrm>
                    <a:off x="0" y="0"/>
                    <a:ext cx="1979930" cy="576580"/>
                  </a:xfrm>
                  <a:prstGeom prst="rect">
                    <a:avLst/>
                  </a:prstGeom>
                </pic:spPr>
              </pic:pic>
            </a:graphicData>
          </a:graphic>
        </wp:inline>
      </w:drawing>
    </w:r>
    <w:r w:rsidR="1EF7BC1B" w:rsidRPr="1EF7BC1B">
      <w:rPr>
        <w:color w:val="00204B"/>
        <w:sz w:val="24"/>
        <w:szCs w:val="24"/>
      </w:rPr>
      <w:t xml:space="preserve"> </w:t>
    </w:r>
  </w:p>
  <w:p w14:paraId="7458602E" w14:textId="13DBA276" w:rsidR="0091419E" w:rsidRDefault="0091419E" w:rsidP="00FD468B">
    <w:pPr>
      <w:pStyle w:val="Kopfzeile"/>
      <w:tabs>
        <w:tab w:val="clear" w:pos="4536"/>
        <w:tab w:val="clear" w:pos="9072"/>
        <w:tab w:val="left" w:pos="7410"/>
      </w:tabs>
      <w:spacing w:before="240"/>
      <w:ind w:right="-1134"/>
      <w:jc w:val="right"/>
      <w:rPr>
        <w:color w:val="00204B"/>
        <w:sz w:val="24"/>
        <w:szCs w:val="24"/>
      </w:rPr>
    </w:pPr>
  </w:p>
  <w:p w14:paraId="6BF44DB9" w14:textId="77777777" w:rsidR="00D56154" w:rsidRDefault="00D56154" w:rsidP="00D56154">
    <w:pPr>
      <w:pStyle w:val="Kopfzeile"/>
      <w:tabs>
        <w:tab w:val="clear" w:pos="4536"/>
        <w:tab w:val="clear" w:pos="9072"/>
        <w:tab w:val="left" w:pos="7410"/>
      </w:tabs>
      <w:spacing w:before="240"/>
      <w:ind w:right="-1134"/>
      <w:jc w:val="center"/>
      <w:rPr>
        <w:color w:val="00204B"/>
        <w:sz w:val="24"/>
        <w:szCs w:val="24"/>
      </w:rPr>
    </w:pPr>
  </w:p>
  <w:p w14:paraId="30B655E7" w14:textId="695FC166" w:rsidR="0091419E" w:rsidRDefault="0091419E" w:rsidP="00FD468B">
    <w:pPr>
      <w:pStyle w:val="Kopfzeile"/>
      <w:tabs>
        <w:tab w:val="clear" w:pos="4536"/>
        <w:tab w:val="clear" w:pos="9072"/>
        <w:tab w:val="left" w:pos="7410"/>
      </w:tabs>
      <w:spacing w:before="120"/>
      <w:ind w:right="-1134"/>
      <w:jc w:val="right"/>
      <w:rPr>
        <w:color w:val="00204B"/>
        <w:sz w:val="24"/>
        <w:szCs w:val="24"/>
      </w:rPr>
    </w:pPr>
  </w:p>
  <w:p w14:paraId="510CFD1B" w14:textId="198B44C4" w:rsidR="00A363A3" w:rsidRPr="006905E2" w:rsidRDefault="00A363A3" w:rsidP="00FD468B">
    <w:pPr>
      <w:pStyle w:val="Kopfzeile"/>
      <w:tabs>
        <w:tab w:val="clear" w:pos="4536"/>
        <w:tab w:val="clear" w:pos="9072"/>
        <w:tab w:val="left" w:pos="7410"/>
      </w:tabs>
      <w:spacing w:before="120"/>
      <w:ind w:right="-1134"/>
      <w:jc w:val="right"/>
      <w:rPr>
        <w:color w:val="00204B"/>
        <w:sz w:val="28"/>
        <w:szCs w:val="28"/>
      </w:rPr>
    </w:pPr>
  </w:p>
  <w:p w14:paraId="3CF25AC3" w14:textId="2A05B4E0" w:rsidR="00DC1F56" w:rsidRPr="006905E2" w:rsidRDefault="00DC1F56" w:rsidP="0091419E">
    <w:pPr>
      <w:pStyle w:val="Kopfzeile"/>
      <w:tabs>
        <w:tab w:val="clear" w:pos="4536"/>
        <w:tab w:val="clear" w:pos="9072"/>
        <w:tab w:val="left" w:pos="7410"/>
      </w:tabs>
      <w:spacing w:before="120"/>
      <w:ind w:right="-1134"/>
      <w:jc w:val="right"/>
      <w:rPr>
        <w:color w:val="00204B"/>
        <w:sz w:val="24"/>
        <w:szCs w:val="24"/>
      </w:rPr>
    </w:pPr>
  </w:p>
  <w:p w14:paraId="2EFD88FD" w14:textId="6E8CFD2F" w:rsidR="006905E2" w:rsidRDefault="00AB003E" w:rsidP="00AB003E">
    <w:pPr>
      <w:pStyle w:val="Kopfzeile"/>
      <w:tabs>
        <w:tab w:val="clear" w:pos="4536"/>
        <w:tab w:val="clear" w:pos="9072"/>
        <w:tab w:val="left" w:pos="5630"/>
        <w:tab w:val="left" w:pos="7410"/>
      </w:tabs>
      <w:spacing w:before="120"/>
      <w:ind w:right="-1134"/>
      <w:rPr>
        <w:color w:val="00204B"/>
        <w:sz w:val="24"/>
        <w:szCs w:val="24"/>
      </w:rPr>
    </w:pPr>
    <w:r>
      <w:rPr>
        <w:color w:val="00204B"/>
        <w:sz w:val="24"/>
        <w:szCs w:val="24"/>
      </w:rPr>
      <w:tab/>
    </w:r>
    <w:r>
      <w:rPr>
        <w:color w:val="00204B"/>
        <w:sz w:val="24"/>
        <w:szCs w:val="2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FF697D" w14:textId="3C886E8F" w:rsidR="002365DD" w:rsidRDefault="002365DD" w:rsidP="002365DD">
    <w:pPr>
      <w:pStyle w:val="Kopfzeile"/>
      <w:tabs>
        <w:tab w:val="clear" w:pos="4536"/>
        <w:tab w:val="clear" w:pos="9072"/>
        <w:tab w:val="left" w:pos="7410"/>
      </w:tabs>
      <w:spacing w:before="240"/>
      <w:ind w:right="-1134"/>
      <w:jc w:val="right"/>
      <w:rPr>
        <w:color w:val="00204B"/>
        <w:sz w:val="24"/>
        <w:szCs w:val="24"/>
      </w:rPr>
    </w:pPr>
    <w:r w:rsidRPr="00223A68">
      <w:rPr>
        <w:noProof/>
        <w:color w:val="00204B"/>
        <w:sz w:val="24"/>
        <w:szCs w:val="24"/>
        <w:lang w:eastAsia="de-DE"/>
      </w:rPr>
      <w:drawing>
        <wp:anchor distT="0" distB="0" distL="114300" distR="114300" simplePos="0" relativeHeight="251651072" behindDoc="1" locked="0" layoutInCell="1" allowOverlap="1" wp14:anchorId="1640AE5B" wp14:editId="46F7557C">
          <wp:simplePos x="0" y="0"/>
          <wp:positionH relativeFrom="column">
            <wp:posOffset>-881380</wp:posOffset>
          </wp:positionH>
          <wp:positionV relativeFrom="paragraph">
            <wp:posOffset>-467995</wp:posOffset>
          </wp:positionV>
          <wp:extent cx="5267325" cy="2632075"/>
          <wp:effectExtent l="0" t="0" r="9525" b="0"/>
          <wp:wrapNone/>
          <wp:docPr id="11" name="Grafik 11" descr="C:\Users\nadin.haertwig\Desktop\WBS-Linie_sh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din.haertwig\Desktop\WBS-Linie_short.png"/>
                  <pic:cNvPicPr>
                    <a:picLocks noChangeAspect="1" noChangeArrowheads="1"/>
                  </pic:cNvPicPr>
                </pic:nvPicPr>
                <pic:blipFill rotWithShape="1">
                  <a:blip r:embed="rId1">
                    <a:extLst>
                      <a:ext uri="{28A0092B-C50C-407E-A947-70E740481C1C}">
                        <a14:useLocalDpi xmlns:a14="http://schemas.microsoft.com/office/drawing/2010/main" val="0"/>
                      </a:ext>
                    </a:extLst>
                  </a:blip>
                  <a:srcRect t="11580" r="30177" b="-11580"/>
                  <a:stretch/>
                </pic:blipFill>
                <pic:spPr bwMode="auto">
                  <a:xfrm>
                    <a:off x="0" y="0"/>
                    <a:ext cx="5267325" cy="2632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de-DE"/>
      </w:rPr>
      <w:drawing>
        <wp:inline distT="0" distB="0" distL="0" distR="0" wp14:anchorId="671CDC4B" wp14:editId="19975DE6">
          <wp:extent cx="1979930" cy="576580"/>
          <wp:effectExtent l="0" t="0" r="127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pic:nvPicPr>
                <pic:blipFill>
                  <a:blip r:embed="rId2">
                    <a:extLst>
                      <a:ext uri="{28A0092B-C50C-407E-A947-70E740481C1C}">
                        <a14:useLocalDpi xmlns:a14="http://schemas.microsoft.com/office/drawing/2010/main" val="0"/>
                      </a:ext>
                    </a:extLst>
                  </a:blip>
                  <a:stretch>
                    <a:fillRect/>
                  </a:stretch>
                </pic:blipFill>
                <pic:spPr>
                  <a:xfrm>
                    <a:off x="0" y="0"/>
                    <a:ext cx="1979930" cy="576580"/>
                  </a:xfrm>
                  <a:prstGeom prst="rect">
                    <a:avLst/>
                  </a:prstGeom>
                </pic:spPr>
              </pic:pic>
            </a:graphicData>
          </a:graphic>
        </wp:inline>
      </w:drawing>
    </w:r>
    <w:r w:rsidRPr="1EF7BC1B">
      <w:rPr>
        <w:color w:val="00204B"/>
        <w:sz w:val="24"/>
        <w:szCs w:val="24"/>
      </w:rPr>
      <w:t xml:space="preserve"> </w:t>
    </w:r>
  </w:p>
  <w:p w14:paraId="2E6811D9" w14:textId="5B3AF6A2" w:rsidR="007A380A" w:rsidRDefault="007A380A" w:rsidP="002365DD">
    <w:pPr>
      <w:pStyle w:val="Kopfzeile"/>
      <w:tabs>
        <w:tab w:val="clear" w:pos="4536"/>
        <w:tab w:val="clear" w:pos="9072"/>
        <w:tab w:val="left" w:pos="7410"/>
      </w:tabs>
      <w:spacing w:before="240"/>
      <w:ind w:right="-1134"/>
      <w:jc w:val="right"/>
      <w:rPr>
        <w:color w:val="00204B"/>
        <w:sz w:val="24"/>
        <w:szCs w:val="24"/>
      </w:rPr>
    </w:pPr>
  </w:p>
  <w:p w14:paraId="013A753C" w14:textId="60675F44" w:rsidR="002365DD" w:rsidRDefault="002365DD" w:rsidP="002365DD">
    <w:pPr>
      <w:pStyle w:val="Kopfzeile"/>
      <w:tabs>
        <w:tab w:val="clear" w:pos="4536"/>
        <w:tab w:val="clear" w:pos="9072"/>
        <w:tab w:val="left" w:pos="7410"/>
      </w:tabs>
      <w:spacing w:before="120"/>
      <w:ind w:right="-1134"/>
      <w:jc w:val="right"/>
      <w:rPr>
        <w:color w:val="00204B"/>
        <w:sz w:val="24"/>
        <w:szCs w:val="24"/>
      </w:rPr>
    </w:pPr>
  </w:p>
  <w:p w14:paraId="1606A7C7" w14:textId="2CAC6F8F" w:rsidR="002365DD" w:rsidRDefault="002365DD" w:rsidP="002365DD">
    <w:pPr>
      <w:pStyle w:val="Kopfzeile"/>
      <w:tabs>
        <w:tab w:val="clear" w:pos="4536"/>
        <w:tab w:val="clear" w:pos="9072"/>
        <w:tab w:val="left" w:pos="7410"/>
      </w:tabs>
      <w:spacing w:before="120"/>
      <w:ind w:right="-1134"/>
      <w:jc w:val="right"/>
      <w:rPr>
        <w:color w:val="00204B"/>
        <w:sz w:val="24"/>
        <w:szCs w:val="24"/>
      </w:rPr>
    </w:pPr>
  </w:p>
  <w:p w14:paraId="6E408A60" w14:textId="77777777" w:rsidR="00C87EC5" w:rsidRPr="006905E2" w:rsidRDefault="00C87EC5" w:rsidP="002365DD">
    <w:pPr>
      <w:pStyle w:val="Kopfzeile"/>
      <w:tabs>
        <w:tab w:val="clear" w:pos="4536"/>
        <w:tab w:val="clear" w:pos="9072"/>
        <w:tab w:val="left" w:pos="7410"/>
      </w:tabs>
      <w:spacing w:before="120"/>
      <w:ind w:right="-1134"/>
      <w:jc w:val="right"/>
      <w:rPr>
        <w:color w:val="00204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6244A"/>
    <w:multiLevelType w:val="hybridMultilevel"/>
    <w:tmpl w:val="6FDCD438"/>
    <w:lvl w:ilvl="0" w:tplc="B086B01A">
      <w:start w:val="1"/>
      <w:numFmt w:val="decimal"/>
      <w:lvlText w:val="%1."/>
      <w:lvlJc w:val="left"/>
      <w:pPr>
        <w:ind w:left="720" w:hanging="360"/>
      </w:pPr>
      <w:rPr>
        <w:rFonts w:ascii="MS Gothic" w:eastAsia="MS Gothic" w:hAnsi="MS Gothic"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C426E79"/>
    <w:multiLevelType w:val="hybridMultilevel"/>
    <w:tmpl w:val="D766E3CE"/>
    <w:lvl w:ilvl="0" w:tplc="0FEA01F2">
      <w:start w:val="1"/>
      <w:numFmt w:val="lowerLetter"/>
      <w:lvlText w:val="%1)"/>
      <w:lvlJc w:val="left"/>
      <w:pPr>
        <w:ind w:left="705" w:hanging="420"/>
      </w:pPr>
      <w:rPr>
        <w:rFonts w:hint="default"/>
        <w:color w:val="auto"/>
        <w:sz w:val="24"/>
        <w:szCs w:val="24"/>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C816C4E"/>
    <w:multiLevelType w:val="hybridMultilevel"/>
    <w:tmpl w:val="D952A6E4"/>
    <w:lvl w:ilvl="0" w:tplc="ED0A38DC">
      <w:start w:val="1"/>
      <w:numFmt w:val="bullet"/>
      <w:lvlText w:val=""/>
      <w:lvlJc w:val="left"/>
      <w:pPr>
        <w:ind w:left="-1202" w:hanging="360"/>
      </w:pPr>
      <w:rPr>
        <w:rFonts w:ascii="Symbol" w:hAnsi="Symbol" w:hint="default"/>
        <w:color w:val="0071B2"/>
        <w:sz w:val="24"/>
        <w:szCs w:val="24"/>
      </w:rPr>
    </w:lvl>
    <w:lvl w:ilvl="1" w:tplc="04070003" w:tentative="1">
      <w:start w:val="1"/>
      <w:numFmt w:val="bullet"/>
      <w:lvlText w:val="o"/>
      <w:lvlJc w:val="left"/>
      <w:pPr>
        <w:ind w:left="-264" w:hanging="360"/>
      </w:pPr>
      <w:rPr>
        <w:rFonts w:ascii="Courier New" w:hAnsi="Courier New" w:cs="Courier New" w:hint="default"/>
      </w:rPr>
    </w:lvl>
    <w:lvl w:ilvl="2" w:tplc="04070005" w:tentative="1">
      <w:start w:val="1"/>
      <w:numFmt w:val="bullet"/>
      <w:lvlText w:val=""/>
      <w:lvlJc w:val="left"/>
      <w:pPr>
        <w:ind w:left="456" w:hanging="360"/>
      </w:pPr>
      <w:rPr>
        <w:rFonts w:ascii="Wingdings" w:hAnsi="Wingdings" w:hint="default"/>
      </w:rPr>
    </w:lvl>
    <w:lvl w:ilvl="3" w:tplc="04070001" w:tentative="1">
      <w:start w:val="1"/>
      <w:numFmt w:val="bullet"/>
      <w:lvlText w:val=""/>
      <w:lvlJc w:val="left"/>
      <w:pPr>
        <w:ind w:left="1176" w:hanging="360"/>
      </w:pPr>
      <w:rPr>
        <w:rFonts w:ascii="Symbol" w:hAnsi="Symbol" w:hint="default"/>
      </w:rPr>
    </w:lvl>
    <w:lvl w:ilvl="4" w:tplc="04070003" w:tentative="1">
      <w:start w:val="1"/>
      <w:numFmt w:val="bullet"/>
      <w:lvlText w:val="o"/>
      <w:lvlJc w:val="left"/>
      <w:pPr>
        <w:ind w:left="1896" w:hanging="360"/>
      </w:pPr>
      <w:rPr>
        <w:rFonts w:ascii="Courier New" w:hAnsi="Courier New" w:cs="Courier New" w:hint="default"/>
      </w:rPr>
    </w:lvl>
    <w:lvl w:ilvl="5" w:tplc="04070005" w:tentative="1">
      <w:start w:val="1"/>
      <w:numFmt w:val="bullet"/>
      <w:lvlText w:val=""/>
      <w:lvlJc w:val="left"/>
      <w:pPr>
        <w:ind w:left="2616" w:hanging="360"/>
      </w:pPr>
      <w:rPr>
        <w:rFonts w:ascii="Wingdings" w:hAnsi="Wingdings" w:hint="default"/>
      </w:rPr>
    </w:lvl>
    <w:lvl w:ilvl="6" w:tplc="04070001" w:tentative="1">
      <w:start w:val="1"/>
      <w:numFmt w:val="bullet"/>
      <w:lvlText w:val=""/>
      <w:lvlJc w:val="left"/>
      <w:pPr>
        <w:ind w:left="3336" w:hanging="360"/>
      </w:pPr>
      <w:rPr>
        <w:rFonts w:ascii="Symbol" w:hAnsi="Symbol" w:hint="default"/>
      </w:rPr>
    </w:lvl>
    <w:lvl w:ilvl="7" w:tplc="04070003" w:tentative="1">
      <w:start w:val="1"/>
      <w:numFmt w:val="bullet"/>
      <w:lvlText w:val="o"/>
      <w:lvlJc w:val="left"/>
      <w:pPr>
        <w:ind w:left="4056" w:hanging="360"/>
      </w:pPr>
      <w:rPr>
        <w:rFonts w:ascii="Courier New" w:hAnsi="Courier New" w:cs="Courier New" w:hint="default"/>
      </w:rPr>
    </w:lvl>
    <w:lvl w:ilvl="8" w:tplc="04070005" w:tentative="1">
      <w:start w:val="1"/>
      <w:numFmt w:val="bullet"/>
      <w:lvlText w:val=""/>
      <w:lvlJc w:val="left"/>
      <w:pPr>
        <w:ind w:left="4776" w:hanging="360"/>
      </w:pPr>
      <w:rPr>
        <w:rFonts w:ascii="Wingdings" w:hAnsi="Wingdings" w:hint="default"/>
      </w:rPr>
    </w:lvl>
  </w:abstractNum>
  <w:abstractNum w:abstractNumId="3" w15:restartNumberingAfterBreak="0">
    <w:nsid w:val="0FBC5978"/>
    <w:multiLevelType w:val="hybridMultilevel"/>
    <w:tmpl w:val="D8CE1A46"/>
    <w:lvl w:ilvl="0" w:tplc="2D8E187C">
      <w:start w:val="1"/>
      <w:numFmt w:val="decimal"/>
      <w:lvlText w:val="%1."/>
      <w:lvlJc w:val="left"/>
      <w:pPr>
        <w:ind w:left="720" w:hanging="360"/>
      </w:pPr>
      <w:rPr>
        <w:rFonts w:hint="default"/>
        <w:b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0B22345"/>
    <w:multiLevelType w:val="hybridMultilevel"/>
    <w:tmpl w:val="6D26CEA2"/>
    <w:lvl w:ilvl="0" w:tplc="C71609CE">
      <w:numFmt w:val="bullet"/>
      <w:lvlText w:val="•"/>
      <w:lvlJc w:val="left"/>
      <w:pPr>
        <w:ind w:left="705" w:hanging="420"/>
      </w:pPr>
      <w:rPr>
        <w:rFonts w:ascii="Frutiger 45 Light" w:eastAsiaTheme="minorHAnsi" w:hAnsi="Frutiger 45 Light"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2132631"/>
    <w:multiLevelType w:val="hybridMultilevel"/>
    <w:tmpl w:val="41664456"/>
    <w:lvl w:ilvl="0" w:tplc="2770580C">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96A3FBE"/>
    <w:multiLevelType w:val="hybridMultilevel"/>
    <w:tmpl w:val="2F0E8D86"/>
    <w:lvl w:ilvl="0" w:tplc="ED0A38DC">
      <w:start w:val="1"/>
      <w:numFmt w:val="bullet"/>
      <w:lvlText w:val=""/>
      <w:lvlJc w:val="left"/>
      <w:pPr>
        <w:ind w:left="705" w:hanging="420"/>
      </w:pPr>
      <w:rPr>
        <w:rFonts w:ascii="Symbol" w:hAnsi="Symbol" w:hint="default"/>
        <w:color w:val="0071B2"/>
        <w:sz w:val="24"/>
        <w:szCs w:val="24"/>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18E6C17"/>
    <w:multiLevelType w:val="hybridMultilevel"/>
    <w:tmpl w:val="E564E28C"/>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29E4653"/>
    <w:multiLevelType w:val="hybridMultilevel"/>
    <w:tmpl w:val="9D9A8FE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22BF25F7"/>
    <w:multiLevelType w:val="hybridMultilevel"/>
    <w:tmpl w:val="67C0A77A"/>
    <w:lvl w:ilvl="0" w:tplc="C71609CE">
      <w:numFmt w:val="bullet"/>
      <w:lvlText w:val="•"/>
      <w:lvlJc w:val="left"/>
      <w:pPr>
        <w:ind w:left="705" w:hanging="420"/>
      </w:pPr>
      <w:rPr>
        <w:rFonts w:ascii="Frutiger 45 Light" w:eastAsiaTheme="minorHAnsi" w:hAnsi="Frutiger 45 Light" w:cstheme="minorBidi" w:hint="default"/>
      </w:rPr>
    </w:lvl>
    <w:lvl w:ilvl="1" w:tplc="04070003" w:tentative="1">
      <w:start w:val="1"/>
      <w:numFmt w:val="bullet"/>
      <w:lvlText w:val="o"/>
      <w:lvlJc w:val="left"/>
      <w:pPr>
        <w:ind w:left="1365" w:hanging="360"/>
      </w:pPr>
      <w:rPr>
        <w:rFonts w:ascii="Courier New" w:hAnsi="Courier New" w:cs="Courier New" w:hint="default"/>
      </w:rPr>
    </w:lvl>
    <w:lvl w:ilvl="2" w:tplc="04070005" w:tentative="1">
      <w:start w:val="1"/>
      <w:numFmt w:val="bullet"/>
      <w:lvlText w:val=""/>
      <w:lvlJc w:val="left"/>
      <w:pPr>
        <w:ind w:left="2085" w:hanging="360"/>
      </w:pPr>
      <w:rPr>
        <w:rFonts w:ascii="Wingdings" w:hAnsi="Wingdings" w:hint="default"/>
      </w:rPr>
    </w:lvl>
    <w:lvl w:ilvl="3" w:tplc="04070001" w:tentative="1">
      <w:start w:val="1"/>
      <w:numFmt w:val="bullet"/>
      <w:lvlText w:val=""/>
      <w:lvlJc w:val="left"/>
      <w:pPr>
        <w:ind w:left="2805" w:hanging="360"/>
      </w:pPr>
      <w:rPr>
        <w:rFonts w:ascii="Symbol" w:hAnsi="Symbol" w:hint="default"/>
      </w:rPr>
    </w:lvl>
    <w:lvl w:ilvl="4" w:tplc="04070003" w:tentative="1">
      <w:start w:val="1"/>
      <w:numFmt w:val="bullet"/>
      <w:lvlText w:val="o"/>
      <w:lvlJc w:val="left"/>
      <w:pPr>
        <w:ind w:left="3525" w:hanging="360"/>
      </w:pPr>
      <w:rPr>
        <w:rFonts w:ascii="Courier New" w:hAnsi="Courier New" w:cs="Courier New" w:hint="default"/>
      </w:rPr>
    </w:lvl>
    <w:lvl w:ilvl="5" w:tplc="04070005" w:tentative="1">
      <w:start w:val="1"/>
      <w:numFmt w:val="bullet"/>
      <w:lvlText w:val=""/>
      <w:lvlJc w:val="left"/>
      <w:pPr>
        <w:ind w:left="4245" w:hanging="360"/>
      </w:pPr>
      <w:rPr>
        <w:rFonts w:ascii="Wingdings" w:hAnsi="Wingdings" w:hint="default"/>
      </w:rPr>
    </w:lvl>
    <w:lvl w:ilvl="6" w:tplc="04070001" w:tentative="1">
      <w:start w:val="1"/>
      <w:numFmt w:val="bullet"/>
      <w:lvlText w:val=""/>
      <w:lvlJc w:val="left"/>
      <w:pPr>
        <w:ind w:left="4965" w:hanging="360"/>
      </w:pPr>
      <w:rPr>
        <w:rFonts w:ascii="Symbol" w:hAnsi="Symbol" w:hint="default"/>
      </w:rPr>
    </w:lvl>
    <w:lvl w:ilvl="7" w:tplc="04070003" w:tentative="1">
      <w:start w:val="1"/>
      <w:numFmt w:val="bullet"/>
      <w:lvlText w:val="o"/>
      <w:lvlJc w:val="left"/>
      <w:pPr>
        <w:ind w:left="5685" w:hanging="360"/>
      </w:pPr>
      <w:rPr>
        <w:rFonts w:ascii="Courier New" w:hAnsi="Courier New" w:cs="Courier New" w:hint="default"/>
      </w:rPr>
    </w:lvl>
    <w:lvl w:ilvl="8" w:tplc="04070005" w:tentative="1">
      <w:start w:val="1"/>
      <w:numFmt w:val="bullet"/>
      <w:lvlText w:val=""/>
      <w:lvlJc w:val="left"/>
      <w:pPr>
        <w:ind w:left="6405" w:hanging="360"/>
      </w:pPr>
      <w:rPr>
        <w:rFonts w:ascii="Wingdings" w:hAnsi="Wingdings" w:hint="default"/>
      </w:rPr>
    </w:lvl>
  </w:abstractNum>
  <w:abstractNum w:abstractNumId="10" w15:restartNumberingAfterBreak="0">
    <w:nsid w:val="236F0CF5"/>
    <w:multiLevelType w:val="hybridMultilevel"/>
    <w:tmpl w:val="7082AB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4DE0EB4"/>
    <w:multiLevelType w:val="hybridMultilevel"/>
    <w:tmpl w:val="7EF87B6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2" w15:restartNumberingAfterBreak="0">
    <w:nsid w:val="36DA79C3"/>
    <w:multiLevelType w:val="hybridMultilevel"/>
    <w:tmpl w:val="5FB66686"/>
    <w:lvl w:ilvl="0" w:tplc="5790B8E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39C31E14"/>
    <w:multiLevelType w:val="hybridMultilevel"/>
    <w:tmpl w:val="DDF6C96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42F5052F"/>
    <w:multiLevelType w:val="hybridMultilevel"/>
    <w:tmpl w:val="A2F89C16"/>
    <w:lvl w:ilvl="0" w:tplc="D6287BF4">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47555985"/>
    <w:multiLevelType w:val="hybridMultilevel"/>
    <w:tmpl w:val="12328EF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49063AA0"/>
    <w:multiLevelType w:val="hybridMultilevel"/>
    <w:tmpl w:val="CCCAE0E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504B035B"/>
    <w:multiLevelType w:val="hybridMultilevel"/>
    <w:tmpl w:val="BABE7C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B3D4F58"/>
    <w:multiLevelType w:val="hybridMultilevel"/>
    <w:tmpl w:val="60563F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CE31E29"/>
    <w:multiLevelType w:val="multilevel"/>
    <w:tmpl w:val="6FFA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20255C"/>
    <w:multiLevelType w:val="hybridMultilevel"/>
    <w:tmpl w:val="C1F0872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1" w15:restartNumberingAfterBreak="0">
    <w:nsid w:val="7616082B"/>
    <w:multiLevelType w:val="hybridMultilevel"/>
    <w:tmpl w:val="533EDBA6"/>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2" w15:restartNumberingAfterBreak="0">
    <w:nsid w:val="7B2214E6"/>
    <w:multiLevelType w:val="hybridMultilevel"/>
    <w:tmpl w:val="00921A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92584122">
    <w:abstractNumId w:val="0"/>
  </w:num>
  <w:num w:numId="2" w16cid:durableId="1273396915">
    <w:abstractNumId w:val="16"/>
  </w:num>
  <w:num w:numId="3" w16cid:durableId="1874610970">
    <w:abstractNumId w:val="22"/>
  </w:num>
  <w:num w:numId="4" w16cid:durableId="966622644">
    <w:abstractNumId w:val="10"/>
  </w:num>
  <w:num w:numId="5" w16cid:durableId="945573745">
    <w:abstractNumId w:val="18"/>
  </w:num>
  <w:num w:numId="6" w16cid:durableId="1758405349">
    <w:abstractNumId w:val="2"/>
  </w:num>
  <w:num w:numId="7" w16cid:durableId="1056509991">
    <w:abstractNumId w:val="3"/>
  </w:num>
  <w:num w:numId="8" w16cid:durableId="36584673">
    <w:abstractNumId w:val="21"/>
  </w:num>
  <w:num w:numId="9" w16cid:durableId="1222525421">
    <w:abstractNumId w:val="11"/>
  </w:num>
  <w:num w:numId="10" w16cid:durableId="1360468495">
    <w:abstractNumId w:val="20"/>
  </w:num>
  <w:num w:numId="11" w16cid:durableId="178810896">
    <w:abstractNumId w:val="19"/>
  </w:num>
  <w:num w:numId="12" w16cid:durableId="1417021567">
    <w:abstractNumId w:val="8"/>
  </w:num>
  <w:num w:numId="13" w16cid:durableId="1812668829">
    <w:abstractNumId w:val="17"/>
  </w:num>
  <w:num w:numId="14" w16cid:durableId="896205970">
    <w:abstractNumId w:val="9"/>
  </w:num>
  <w:num w:numId="15" w16cid:durableId="1413160463">
    <w:abstractNumId w:val="4"/>
  </w:num>
  <w:num w:numId="16" w16cid:durableId="1757479949">
    <w:abstractNumId w:val="6"/>
  </w:num>
  <w:num w:numId="17" w16cid:durableId="2050257435">
    <w:abstractNumId w:val="1"/>
  </w:num>
  <w:num w:numId="18" w16cid:durableId="590819840">
    <w:abstractNumId w:val="7"/>
  </w:num>
  <w:num w:numId="19" w16cid:durableId="420221294">
    <w:abstractNumId w:val="15"/>
  </w:num>
  <w:num w:numId="20" w16cid:durableId="36979011">
    <w:abstractNumId w:val="13"/>
  </w:num>
  <w:num w:numId="21" w16cid:durableId="1882088045">
    <w:abstractNumId w:val="12"/>
  </w:num>
  <w:num w:numId="22" w16cid:durableId="1459110198">
    <w:abstractNumId w:val="14"/>
  </w:num>
  <w:num w:numId="23" w16cid:durableId="18048846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attachedTemplate r:id="rId1"/>
  <w:documentProtection w:edit="form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101"/>
    <w:rsid w:val="00003C6C"/>
    <w:rsid w:val="00010330"/>
    <w:rsid w:val="0002723F"/>
    <w:rsid w:val="00030171"/>
    <w:rsid w:val="00050341"/>
    <w:rsid w:val="00054610"/>
    <w:rsid w:val="00057103"/>
    <w:rsid w:val="00062E12"/>
    <w:rsid w:val="0006313C"/>
    <w:rsid w:val="0006459E"/>
    <w:rsid w:val="000777E3"/>
    <w:rsid w:val="00085B8A"/>
    <w:rsid w:val="000955DE"/>
    <w:rsid w:val="000B3A1B"/>
    <w:rsid w:val="000B412D"/>
    <w:rsid w:val="000B6B2A"/>
    <w:rsid w:val="000C6369"/>
    <w:rsid w:val="000C68BB"/>
    <w:rsid w:val="000E2BC3"/>
    <w:rsid w:val="00107491"/>
    <w:rsid w:val="0011096A"/>
    <w:rsid w:val="00113F0A"/>
    <w:rsid w:val="00117298"/>
    <w:rsid w:val="00125D4A"/>
    <w:rsid w:val="001268FC"/>
    <w:rsid w:val="00130243"/>
    <w:rsid w:val="00131CCA"/>
    <w:rsid w:val="001461FF"/>
    <w:rsid w:val="00154E60"/>
    <w:rsid w:val="001652FA"/>
    <w:rsid w:val="00166903"/>
    <w:rsid w:val="00186ADE"/>
    <w:rsid w:val="00190EC5"/>
    <w:rsid w:val="0019319B"/>
    <w:rsid w:val="001951E5"/>
    <w:rsid w:val="001A48FE"/>
    <w:rsid w:val="001A5480"/>
    <w:rsid w:val="001A6019"/>
    <w:rsid w:val="001A6136"/>
    <w:rsid w:val="001A7D50"/>
    <w:rsid w:val="001B1786"/>
    <w:rsid w:val="001B4B91"/>
    <w:rsid w:val="001B7488"/>
    <w:rsid w:val="001D67AF"/>
    <w:rsid w:val="001D6C57"/>
    <w:rsid w:val="001E4F64"/>
    <w:rsid w:val="001F2804"/>
    <w:rsid w:val="00202964"/>
    <w:rsid w:val="0020325D"/>
    <w:rsid w:val="00210692"/>
    <w:rsid w:val="00210935"/>
    <w:rsid w:val="00217971"/>
    <w:rsid w:val="00223A68"/>
    <w:rsid w:val="00226CCD"/>
    <w:rsid w:val="00231B69"/>
    <w:rsid w:val="00233488"/>
    <w:rsid w:val="0023440C"/>
    <w:rsid w:val="002365DD"/>
    <w:rsid w:val="002403BC"/>
    <w:rsid w:val="00247A91"/>
    <w:rsid w:val="0025434A"/>
    <w:rsid w:val="002647EF"/>
    <w:rsid w:val="00266679"/>
    <w:rsid w:val="00267A16"/>
    <w:rsid w:val="00283F5B"/>
    <w:rsid w:val="002853A4"/>
    <w:rsid w:val="00287CBF"/>
    <w:rsid w:val="00292925"/>
    <w:rsid w:val="00292D9F"/>
    <w:rsid w:val="002962E8"/>
    <w:rsid w:val="00296E49"/>
    <w:rsid w:val="002A07CA"/>
    <w:rsid w:val="002A081D"/>
    <w:rsid w:val="002A49E7"/>
    <w:rsid w:val="002A75B3"/>
    <w:rsid w:val="002B3D98"/>
    <w:rsid w:val="002C2656"/>
    <w:rsid w:val="002D0912"/>
    <w:rsid w:val="002D2058"/>
    <w:rsid w:val="002D3F08"/>
    <w:rsid w:val="002E0ED0"/>
    <w:rsid w:val="002F51B5"/>
    <w:rsid w:val="002F56E8"/>
    <w:rsid w:val="00305808"/>
    <w:rsid w:val="00310053"/>
    <w:rsid w:val="00310937"/>
    <w:rsid w:val="003242FF"/>
    <w:rsid w:val="003308ED"/>
    <w:rsid w:val="00332587"/>
    <w:rsid w:val="00334AD1"/>
    <w:rsid w:val="00344526"/>
    <w:rsid w:val="00345DB2"/>
    <w:rsid w:val="00355BCA"/>
    <w:rsid w:val="0035669F"/>
    <w:rsid w:val="00362947"/>
    <w:rsid w:val="0036581D"/>
    <w:rsid w:val="00366416"/>
    <w:rsid w:val="00371339"/>
    <w:rsid w:val="00373871"/>
    <w:rsid w:val="00373E2E"/>
    <w:rsid w:val="00381811"/>
    <w:rsid w:val="00386C4F"/>
    <w:rsid w:val="0039659D"/>
    <w:rsid w:val="0039675C"/>
    <w:rsid w:val="003A42C5"/>
    <w:rsid w:val="003A6EA1"/>
    <w:rsid w:val="003B000E"/>
    <w:rsid w:val="003B2269"/>
    <w:rsid w:val="003D1042"/>
    <w:rsid w:val="003E132E"/>
    <w:rsid w:val="003E27A7"/>
    <w:rsid w:val="003E33F9"/>
    <w:rsid w:val="003F6260"/>
    <w:rsid w:val="00404A14"/>
    <w:rsid w:val="00421D77"/>
    <w:rsid w:val="00422628"/>
    <w:rsid w:val="0043586F"/>
    <w:rsid w:val="00436879"/>
    <w:rsid w:val="00445A6B"/>
    <w:rsid w:val="00445D99"/>
    <w:rsid w:val="00464AEC"/>
    <w:rsid w:val="00465DC3"/>
    <w:rsid w:val="00473A77"/>
    <w:rsid w:val="00473DC7"/>
    <w:rsid w:val="00480293"/>
    <w:rsid w:val="00481CF5"/>
    <w:rsid w:val="00482DFA"/>
    <w:rsid w:val="00484355"/>
    <w:rsid w:val="00486970"/>
    <w:rsid w:val="00492462"/>
    <w:rsid w:val="0049442B"/>
    <w:rsid w:val="004A2C9A"/>
    <w:rsid w:val="004A4185"/>
    <w:rsid w:val="004C05EC"/>
    <w:rsid w:val="004C6DD4"/>
    <w:rsid w:val="004C7101"/>
    <w:rsid w:val="004C77E5"/>
    <w:rsid w:val="004D36C3"/>
    <w:rsid w:val="004D55B9"/>
    <w:rsid w:val="004D6E20"/>
    <w:rsid w:val="004D7334"/>
    <w:rsid w:val="004D7935"/>
    <w:rsid w:val="004E7C0C"/>
    <w:rsid w:val="004F117A"/>
    <w:rsid w:val="004F4DA9"/>
    <w:rsid w:val="00503D2B"/>
    <w:rsid w:val="005047EC"/>
    <w:rsid w:val="00506FEE"/>
    <w:rsid w:val="00515552"/>
    <w:rsid w:val="0051604C"/>
    <w:rsid w:val="00516550"/>
    <w:rsid w:val="0053306E"/>
    <w:rsid w:val="00535D04"/>
    <w:rsid w:val="00535F6D"/>
    <w:rsid w:val="005426F0"/>
    <w:rsid w:val="00555664"/>
    <w:rsid w:val="00556AE9"/>
    <w:rsid w:val="00556DB3"/>
    <w:rsid w:val="0056004E"/>
    <w:rsid w:val="00562FD6"/>
    <w:rsid w:val="00564665"/>
    <w:rsid w:val="00586B87"/>
    <w:rsid w:val="0059097A"/>
    <w:rsid w:val="00592A74"/>
    <w:rsid w:val="00594475"/>
    <w:rsid w:val="00595E2D"/>
    <w:rsid w:val="005A2921"/>
    <w:rsid w:val="005A3BF6"/>
    <w:rsid w:val="005B2595"/>
    <w:rsid w:val="005C184C"/>
    <w:rsid w:val="005C2DCA"/>
    <w:rsid w:val="005D5F85"/>
    <w:rsid w:val="005D6262"/>
    <w:rsid w:val="005D63EF"/>
    <w:rsid w:val="005D7C77"/>
    <w:rsid w:val="005E1637"/>
    <w:rsid w:val="005E57AF"/>
    <w:rsid w:val="005F392E"/>
    <w:rsid w:val="005F62A9"/>
    <w:rsid w:val="00603DA5"/>
    <w:rsid w:val="00620433"/>
    <w:rsid w:val="00622390"/>
    <w:rsid w:val="00634C33"/>
    <w:rsid w:val="00635406"/>
    <w:rsid w:val="006435FB"/>
    <w:rsid w:val="0064652E"/>
    <w:rsid w:val="006468D5"/>
    <w:rsid w:val="00657488"/>
    <w:rsid w:val="0066246C"/>
    <w:rsid w:val="00667FB6"/>
    <w:rsid w:val="00674A88"/>
    <w:rsid w:val="00681711"/>
    <w:rsid w:val="00682642"/>
    <w:rsid w:val="006840E3"/>
    <w:rsid w:val="006905E2"/>
    <w:rsid w:val="00690839"/>
    <w:rsid w:val="0069186F"/>
    <w:rsid w:val="00693279"/>
    <w:rsid w:val="006B7EAB"/>
    <w:rsid w:val="006C6EB4"/>
    <w:rsid w:val="006D0832"/>
    <w:rsid w:val="006D0A79"/>
    <w:rsid w:val="006D2460"/>
    <w:rsid w:val="006F1F02"/>
    <w:rsid w:val="00702384"/>
    <w:rsid w:val="007032CF"/>
    <w:rsid w:val="00713015"/>
    <w:rsid w:val="00725672"/>
    <w:rsid w:val="0073221B"/>
    <w:rsid w:val="007429AC"/>
    <w:rsid w:val="00754195"/>
    <w:rsid w:val="0075748D"/>
    <w:rsid w:val="0077474B"/>
    <w:rsid w:val="00781476"/>
    <w:rsid w:val="00781D05"/>
    <w:rsid w:val="00783690"/>
    <w:rsid w:val="00784305"/>
    <w:rsid w:val="00784B60"/>
    <w:rsid w:val="00790B68"/>
    <w:rsid w:val="0079570C"/>
    <w:rsid w:val="00796DC3"/>
    <w:rsid w:val="00797416"/>
    <w:rsid w:val="007A380A"/>
    <w:rsid w:val="007A71D6"/>
    <w:rsid w:val="007B198E"/>
    <w:rsid w:val="007B4B4C"/>
    <w:rsid w:val="007C559E"/>
    <w:rsid w:val="007C58F5"/>
    <w:rsid w:val="007C780A"/>
    <w:rsid w:val="007D360A"/>
    <w:rsid w:val="007E026F"/>
    <w:rsid w:val="007E280B"/>
    <w:rsid w:val="007E2A5B"/>
    <w:rsid w:val="007E4CB0"/>
    <w:rsid w:val="007F3072"/>
    <w:rsid w:val="00804AE7"/>
    <w:rsid w:val="00806B9F"/>
    <w:rsid w:val="00814408"/>
    <w:rsid w:val="00817B51"/>
    <w:rsid w:val="0085075D"/>
    <w:rsid w:val="0085432C"/>
    <w:rsid w:val="0088770D"/>
    <w:rsid w:val="008944D0"/>
    <w:rsid w:val="0089726A"/>
    <w:rsid w:val="00897BFD"/>
    <w:rsid w:val="008A273D"/>
    <w:rsid w:val="008A3131"/>
    <w:rsid w:val="008C00AC"/>
    <w:rsid w:val="008C1559"/>
    <w:rsid w:val="008C17CB"/>
    <w:rsid w:val="008C56E2"/>
    <w:rsid w:val="008C7387"/>
    <w:rsid w:val="008D61EA"/>
    <w:rsid w:val="008D6C65"/>
    <w:rsid w:val="008E43B7"/>
    <w:rsid w:val="008E5388"/>
    <w:rsid w:val="008F56C2"/>
    <w:rsid w:val="008F7A2B"/>
    <w:rsid w:val="00907BDD"/>
    <w:rsid w:val="0091419E"/>
    <w:rsid w:val="00921140"/>
    <w:rsid w:val="009261CC"/>
    <w:rsid w:val="009262A2"/>
    <w:rsid w:val="0092687A"/>
    <w:rsid w:val="009347B1"/>
    <w:rsid w:val="00936B00"/>
    <w:rsid w:val="00940FAF"/>
    <w:rsid w:val="009413F7"/>
    <w:rsid w:val="00945BD3"/>
    <w:rsid w:val="0094784C"/>
    <w:rsid w:val="0096041D"/>
    <w:rsid w:val="009726DA"/>
    <w:rsid w:val="00991155"/>
    <w:rsid w:val="00994A0A"/>
    <w:rsid w:val="009B261F"/>
    <w:rsid w:val="009B5C67"/>
    <w:rsid w:val="009C0009"/>
    <w:rsid w:val="009C0778"/>
    <w:rsid w:val="009C563C"/>
    <w:rsid w:val="009D50D0"/>
    <w:rsid w:val="009E3F40"/>
    <w:rsid w:val="009E60FE"/>
    <w:rsid w:val="009E6AF5"/>
    <w:rsid w:val="00A008D5"/>
    <w:rsid w:val="00A04AE4"/>
    <w:rsid w:val="00A1542A"/>
    <w:rsid w:val="00A222DA"/>
    <w:rsid w:val="00A3117C"/>
    <w:rsid w:val="00A363A3"/>
    <w:rsid w:val="00A42884"/>
    <w:rsid w:val="00A46185"/>
    <w:rsid w:val="00A50AB3"/>
    <w:rsid w:val="00A546E6"/>
    <w:rsid w:val="00A54D57"/>
    <w:rsid w:val="00A62AD5"/>
    <w:rsid w:val="00A63C37"/>
    <w:rsid w:val="00A650F0"/>
    <w:rsid w:val="00A65DCE"/>
    <w:rsid w:val="00A74B8F"/>
    <w:rsid w:val="00A813E5"/>
    <w:rsid w:val="00A817D7"/>
    <w:rsid w:val="00A81BC1"/>
    <w:rsid w:val="00A82346"/>
    <w:rsid w:val="00A94033"/>
    <w:rsid w:val="00A94FC3"/>
    <w:rsid w:val="00A9640D"/>
    <w:rsid w:val="00AA482F"/>
    <w:rsid w:val="00AB003E"/>
    <w:rsid w:val="00AB010A"/>
    <w:rsid w:val="00AB371B"/>
    <w:rsid w:val="00AB5260"/>
    <w:rsid w:val="00AC15DA"/>
    <w:rsid w:val="00AC1A3A"/>
    <w:rsid w:val="00AC27AA"/>
    <w:rsid w:val="00AC7968"/>
    <w:rsid w:val="00AD64AB"/>
    <w:rsid w:val="00AF0DAD"/>
    <w:rsid w:val="00AF437E"/>
    <w:rsid w:val="00B00D68"/>
    <w:rsid w:val="00B01119"/>
    <w:rsid w:val="00B01AB1"/>
    <w:rsid w:val="00B0375E"/>
    <w:rsid w:val="00B061C8"/>
    <w:rsid w:val="00B06ECF"/>
    <w:rsid w:val="00B21DD5"/>
    <w:rsid w:val="00B278B6"/>
    <w:rsid w:val="00B37DA6"/>
    <w:rsid w:val="00B63D88"/>
    <w:rsid w:val="00B7448C"/>
    <w:rsid w:val="00B75521"/>
    <w:rsid w:val="00B83179"/>
    <w:rsid w:val="00B84BEA"/>
    <w:rsid w:val="00B932FC"/>
    <w:rsid w:val="00B95017"/>
    <w:rsid w:val="00BA3495"/>
    <w:rsid w:val="00BB77CE"/>
    <w:rsid w:val="00BD512B"/>
    <w:rsid w:val="00BD54FD"/>
    <w:rsid w:val="00BD7976"/>
    <w:rsid w:val="00BE17F8"/>
    <w:rsid w:val="00BE1927"/>
    <w:rsid w:val="00BF05FE"/>
    <w:rsid w:val="00BF2974"/>
    <w:rsid w:val="00C079C9"/>
    <w:rsid w:val="00C176A9"/>
    <w:rsid w:val="00C218DA"/>
    <w:rsid w:val="00C3528B"/>
    <w:rsid w:val="00C360B3"/>
    <w:rsid w:val="00C36C07"/>
    <w:rsid w:val="00C42FE4"/>
    <w:rsid w:val="00C63F26"/>
    <w:rsid w:val="00C70BAA"/>
    <w:rsid w:val="00C70D31"/>
    <w:rsid w:val="00C7104A"/>
    <w:rsid w:val="00C87EC5"/>
    <w:rsid w:val="00C9506A"/>
    <w:rsid w:val="00CB18AD"/>
    <w:rsid w:val="00CB34E9"/>
    <w:rsid w:val="00CC0AC3"/>
    <w:rsid w:val="00CC7564"/>
    <w:rsid w:val="00CD0D40"/>
    <w:rsid w:val="00CD1CBB"/>
    <w:rsid w:val="00CE0A52"/>
    <w:rsid w:val="00CE41D1"/>
    <w:rsid w:val="00CE4D9F"/>
    <w:rsid w:val="00CE76D7"/>
    <w:rsid w:val="00CF2654"/>
    <w:rsid w:val="00D0329B"/>
    <w:rsid w:val="00D0569E"/>
    <w:rsid w:val="00D10759"/>
    <w:rsid w:val="00D10AF4"/>
    <w:rsid w:val="00D20B67"/>
    <w:rsid w:val="00D20CC1"/>
    <w:rsid w:val="00D2319A"/>
    <w:rsid w:val="00D233F1"/>
    <w:rsid w:val="00D24F46"/>
    <w:rsid w:val="00D306B8"/>
    <w:rsid w:val="00D31E7A"/>
    <w:rsid w:val="00D327F3"/>
    <w:rsid w:val="00D33886"/>
    <w:rsid w:val="00D437BB"/>
    <w:rsid w:val="00D4556F"/>
    <w:rsid w:val="00D5282D"/>
    <w:rsid w:val="00D545E3"/>
    <w:rsid w:val="00D56154"/>
    <w:rsid w:val="00D6451F"/>
    <w:rsid w:val="00D66C11"/>
    <w:rsid w:val="00D74988"/>
    <w:rsid w:val="00D86F4B"/>
    <w:rsid w:val="00D93E2C"/>
    <w:rsid w:val="00DA5BFF"/>
    <w:rsid w:val="00DB06D1"/>
    <w:rsid w:val="00DB3AA4"/>
    <w:rsid w:val="00DB3C74"/>
    <w:rsid w:val="00DB7924"/>
    <w:rsid w:val="00DC1F21"/>
    <w:rsid w:val="00DC1F56"/>
    <w:rsid w:val="00DD20CC"/>
    <w:rsid w:val="00DD4415"/>
    <w:rsid w:val="00DD7F52"/>
    <w:rsid w:val="00DE2DCE"/>
    <w:rsid w:val="00DF3310"/>
    <w:rsid w:val="00E2225A"/>
    <w:rsid w:val="00E23732"/>
    <w:rsid w:val="00E31F48"/>
    <w:rsid w:val="00E32247"/>
    <w:rsid w:val="00E35E95"/>
    <w:rsid w:val="00E37F13"/>
    <w:rsid w:val="00E41482"/>
    <w:rsid w:val="00E41B73"/>
    <w:rsid w:val="00E46EBB"/>
    <w:rsid w:val="00E47812"/>
    <w:rsid w:val="00E6138F"/>
    <w:rsid w:val="00E65D1B"/>
    <w:rsid w:val="00E718D7"/>
    <w:rsid w:val="00E76EA9"/>
    <w:rsid w:val="00E85228"/>
    <w:rsid w:val="00E9449A"/>
    <w:rsid w:val="00E952EB"/>
    <w:rsid w:val="00EA3D89"/>
    <w:rsid w:val="00EB22B3"/>
    <w:rsid w:val="00EB601B"/>
    <w:rsid w:val="00EC0E8E"/>
    <w:rsid w:val="00ED313A"/>
    <w:rsid w:val="00ED4086"/>
    <w:rsid w:val="00ED7D02"/>
    <w:rsid w:val="00EE3B78"/>
    <w:rsid w:val="00EE76D2"/>
    <w:rsid w:val="00EF3EB0"/>
    <w:rsid w:val="00F019C4"/>
    <w:rsid w:val="00F039F8"/>
    <w:rsid w:val="00F10AA6"/>
    <w:rsid w:val="00F1127A"/>
    <w:rsid w:val="00F1177A"/>
    <w:rsid w:val="00F21F80"/>
    <w:rsid w:val="00F255D2"/>
    <w:rsid w:val="00F2683F"/>
    <w:rsid w:val="00F30F36"/>
    <w:rsid w:val="00F32DC9"/>
    <w:rsid w:val="00F40BDB"/>
    <w:rsid w:val="00F4117C"/>
    <w:rsid w:val="00F433B8"/>
    <w:rsid w:val="00F45CC3"/>
    <w:rsid w:val="00F46A2C"/>
    <w:rsid w:val="00F51296"/>
    <w:rsid w:val="00F53AA1"/>
    <w:rsid w:val="00F54D16"/>
    <w:rsid w:val="00F5618A"/>
    <w:rsid w:val="00F5729E"/>
    <w:rsid w:val="00F601D7"/>
    <w:rsid w:val="00F73839"/>
    <w:rsid w:val="00F85B89"/>
    <w:rsid w:val="00F90EC5"/>
    <w:rsid w:val="00F91218"/>
    <w:rsid w:val="00FA55A4"/>
    <w:rsid w:val="00FA641B"/>
    <w:rsid w:val="00FC1101"/>
    <w:rsid w:val="00FD468B"/>
    <w:rsid w:val="00FE1348"/>
    <w:rsid w:val="00FE39A1"/>
    <w:rsid w:val="00FE49C9"/>
    <w:rsid w:val="00FF6FDE"/>
    <w:rsid w:val="0C847CDC"/>
    <w:rsid w:val="1EF7BC1B"/>
    <w:rsid w:val="6B076EFC"/>
    <w:rsid w:val="75EFDC2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4EB9B3"/>
  <w15:chartTrackingRefBased/>
  <w15:docId w15:val="{96A05B9A-8DA6-45A5-8A72-5225018D5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Frutiger 45 Light" w:eastAsiaTheme="minorHAnsi" w:hAnsi="Frutiger 45 Light" w:cstheme="minorBidi"/>
        <w:sz w:val="22"/>
        <w:szCs w:val="22"/>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B198E"/>
    <w:pPr>
      <w:keepNext/>
      <w:keepLines/>
      <w:spacing w:before="240"/>
      <w:outlineLvl w:val="0"/>
    </w:pPr>
    <w:rPr>
      <w:rFonts w:eastAsiaTheme="majorEastAsia" w:cstheme="majorBidi"/>
      <w:b/>
      <w:color w:val="00204B"/>
      <w:sz w:val="26"/>
      <w:szCs w:val="32"/>
    </w:rPr>
  </w:style>
  <w:style w:type="paragraph" w:styleId="berschrift2">
    <w:name w:val="heading 2"/>
    <w:basedOn w:val="Standard"/>
    <w:next w:val="Standard"/>
    <w:link w:val="berschrift2Zchn"/>
    <w:uiPriority w:val="9"/>
    <w:unhideWhenUsed/>
    <w:qFormat/>
    <w:rsid w:val="00422628"/>
    <w:pPr>
      <w:keepNext/>
      <w:keepLines/>
      <w:spacing w:before="40"/>
      <w:outlineLvl w:val="1"/>
    </w:pPr>
    <w:rPr>
      <w:rFonts w:eastAsiaTheme="majorEastAsia" w:cstheme="majorBidi"/>
      <w:color w:val="2E74B5" w:themeColor="accent1" w:themeShade="BF"/>
      <w:sz w:val="24"/>
      <w:szCs w:val="26"/>
    </w:rPr>
  </w:style>
  <w:style w:type="paragraph" w:styleId="berschrift3">
    <w:name w:val="heading 3"/>
    <w:basedOn w:val="Standard"/>
    <w:next w:val="Standard"/>
    <w:link w:val="berschrift3Zchn"/>
    <w:uiPriority w:val="9"/>
    <w:unhideWhenUsed/>
    <w:qFormat/>
    <w:rsid w:val="0036641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22628"/>
    <w:pPr>
      <w:tabs>
        <w:tab w:val="center" w:pos="4536"/>
        <w:tab w:val="right" w:pos="9072"/>
      </w:tabs>
    </w:pPr>
  </w:style>
  <w:style w:type="character" w:customStyle="1" w:styleId="KopfzeileZchn">
    <w:name w:val="Kopfzeile Zchn"/>
    <w:basedOn w:val="Absatz-Standardschriftart"/>
    <w:link w:val="Kopfzeile"/>
    <w:uiPriority w:val="99"/>
    <w:rsid w:val="00422628"/>
  </w:style>
  <w:style w:type="paragraph" w:styleId="Fuzeile">
    <w:name w:val="footer"/>
    <w:basedOn w:val="Standard"/>
    <w:link w:val="FuzeileZchn"/>
    <w:uiPriority w:val="99"/>
    <w:unhideWhenUsed/>
    <w:rsid w:val="00422628"/>
    <w:pPr>
      <w:tabs>
        <w:tab w:val="center" w:pos="4536"/>
        <w:tab w:val="right" w:pos="9072"/>
      </w:tabs>
    </w:pPr>
  </w:style>
  <w:style w:type="character" w:customStyle="1" w:styleId="FuzeileZchn">
    <w:name w:val="Fußzeile Zchn"/>
    <w:basedOn w:val="Absatz-Standardschriftart"/>
    <w:link w:val="Fuzeile"/>
    <w:uiPriority w:val="99"/>
    <w:rsid w:val="00422628"/>
  </w:style>
  <w:style w:type="paragraph" w:styleId="Titel">
    <w:name w:val="Title"/>
    <w:basedOn w:val="Standard"/>
    <w:next w:val="Standard"/>
    <w:link w:val="TitelZchn"/>
    <w:uiPriority w:val="10"/>
    <w:qFormat/>
    <w:rsid w:val="00422628"/>
    <w:pPr>
      <w:contextualSpacing/>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422628"/>
    <w:rPr>
      <w:rFonts w:eastAsiaTheme="majorEastAsia" w:cstheme="majorBidi"/>
      <w:spacing w:val="-10"/>
      <w:kern w:val="28"/>
      <w:sz w:val="56"/>
      <w:szCs w:val="56"/>
    </w:rPr>
  </w:style>
  <w:style w:type="character" w:customStyle="1" w:styleId="berschrift2Zchn">
    <w:name w:val="Überschrift 2 Zchn"/>
    <w:basedOn w:val="Absatz-Standardschriftart"/>
    <w:link w:val="berschrift2"/>
    <w:uiPriority w:val="9"/>
    <w:rsid w:val="00422628"/>
    <w:rPr>
      <w:rFonts w:eastAsiaTheme="majorEastAsia" w:cstheme="majorBidi"/>
      <w:color w:val="2E74B5" w:themeColor="accent1" w:themeShade="BF"/>
      <w:sz w:val="24"/>
      <w:szCs w:val="26"/>
    </w:rPr>
  </w:style>
  <w:style w:type="character" w:customStyle="1" w:styleId="berschrift1Zchn">
    <w:name w:val="Überschrift 1 Zchn"/>
    <w:basedOn w:val="Absatz-Standardschriftart"/>
    <w:link w:val="berschrift1"/>
    <w:uiPriority w:val="9"/>
    <w:rsid w:val="007B198E"/>
    <w:rPr>
      <w:rFonts w:eastAsiaTheme="majorEastAsia" w:cstheme="majorBidi"/>
      <w:b/>
      <w:color w:val="00204B"/>
      <w:sz w:val="26"/>
      <w:szCs w:val="32"/>
    </w:rPr>
  </w:style>
  <w:style w:type="paragraph" w:styleId="Untertitel">
    <w:name w:val="Subtitle"/>
    <w:basedOn w:val="Standard"/>
    <w:next w:val="Standard"/>
    <w:link w:val="UntertitelZchn"/>
    <w:uiPriority w:val="11"/>
    <w:qFormat/>
    <w:rsid w:val="00422628"/>
    <w:pPr>
      <w:numPr>
        <w:ilvl w:val="1"/>
      </w:numPr>
      <w:spacing w:after="160"/>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422628"/>
    <w:rPr>
      <w:rFonts w:eastAsiaTheme="minorEastAsia"/>
      <w:color w:val="5A5A5A" w:themeColor="text1" w:themeTint="A5"/>
      <w:spacing w:val="15"/>
    </w:rPr>
  </w:style>
  <w:style w:type="character" w:styleId="SchwacheHervorhebung">
    <w:name w:val="Subtle Emphasis"/>
    <w:basedOn w:val="Absatz-Standardschriftart"/>
    <w:uiPriority w:val="19"/>
    <w:qFormat/>
    <w:rsid w:val="00422628"/>
    <w:rPr>
      <w:rFonts w:ascii="Frutiger 45 Light" w:hAnsi="Frutiger 45 Light"/>
      <w:i/>
      <w:iCs/>
      <w:color w:val="404040" w:themeColor="text1" w:themeTint="BF"/>
      <w:sz w:val="22"/>
    </w:rPr>
  </w:style>
  <w:style w:type="character" w:styleId="Hervorhebung">
    <w:name w:val="Emphasis"/>
    <w:basedOn w:val="Absatz-Standardschriftart"/>
    <w:uiPriority w:val="20"/>
    <w:qFormat/>
    <w:rsid w:val="00422628"/>
    <w:rPr>
      <w:rFonts w:ascii="Frutiger 45 Light" w:hAnsi="Frutiger 45 Light"/>
      <w:i/>
      <w:iCs/>
      <w:sz w:val="22"/>
    </w:rPr>
  </w:style>
  <w:style w:type="character" w:styleId="IntensiveHervorhebung">
    <w:name w:val="Intense Emphasis"/>
    <w:basedOn w:val="Absatz-Standardschriftart"/>
    <w:uiPriority w:val="21"/>
    <w:qFormat/>
    <w:rsid w:val="00422628"/>
    <w:rPr>
      <w:rFonts w:ascii="Frutiger 45 Light" w:hAnsi="Frutiger 45 Light"/>
      <w:i/>
      <w:iCs/>
      <w:color w:val="5B9BD5" w:themeColor="accent1"/>
      <w:sz w:val="22"/>
    </w:rPr>
  </w:style>
  <w:style w:type="paragraph" w:styleId="KeinLeerraum">
    <w:name w:val="No Spacing"/>
    <w:uiPriority w:val="1"/>
    <w:qFormat/>
    <w:rsid w:val="00CB18AD"/>
  </w:style>
  <w:style w:type="character" w:styleId="Kommentarzeichen">
    <w:name w:val="annotation reference"/>
    <w:basedOn w:val="Absatz-Standardschriftart"/>
    <w:uiPriority w:val="99"/>
    <w:semiHidden/>
    <w:unhideWhenUsed/>
    <w:rsid w:val="00781D05"/>
    <w:rPr>
      <w:sz w:val="16"/>
      <w:szCs w:val="16"/>
    </w:rPr>
  </w:style>
  <w:style w:type="paragraph" w:styleId="Kommentartext">
    <w:name w:val="annotation text"/>
    <w:basedOn w:val="Standard"/>
    <w:link w:val="KommentartextZchn"/>
    <w:uiPriority w:val="99"/>
    <w:semiHidden/>
    <w:unhideWhenUsed/>
    <w:rsid w:val="00781D05"/>
    <w:rPr>
      <w:sz w:val="20"/>
      <w:szCs w:val="20"/>
    </w:rPr>
  </w:style>
  <w:style w:type="character" w:customStyle="1" w:styleId="KommentartextZchn">
    <w:name w:val="Kommentartext Zchn"/>
    <w:basedOn w:val="Absatz-Standardschriftart"/>
    <w:link w:val="Kommentartext"/>
    <w:uiPriority w:val="99"/>
    <w:semiHidden/>
    <w:rsid w:val="00781D05"/>
    <w:rPr>
      <w:sz w:val="20"/>
      <w:szCs w:val="20"/>
    </w:rPr>
  </w:style>
  <w:style w:type="paragraph" w:styleId="Kommentarthema">
    <w:name w:val="annotation subject"/>
    <w:basedOn w:val="Kommentartext"/>
    <w:next w:val="Kommentartext"/>
    <w:link w:val="KommentarthemaZchn"/>
    <w:uiPriority w:val="99"/>
    <w:semiHidden/>
    <w:unhideWhenUsed/>
    <w:rsid w:val="00781D05"/>
    <w:rPr>
      <w:b/>
      <w:bCs/>
    </w:rPr>
  </w:style>
  <w:style w:type="character" w:customStyle="1" w:styleId="KommentarthemaZchn">
    <w:name w:val="Kommentarthema Zchn"/>
    <w:basedOn w:val="KommentartextZchn"/>
    <w:link w:val="Kommentarthema"/>
    <w:uiPriority w:val="99"/>
    <w:semiHidden/>
    <w:rsid w:val="00781D05"/>
    <w:rPr>
      <w:b/>
      <w:bCs/>
      <w:sz w:val="20"/>
      <w:szCs w:val="20"/>
    </w:rPr>
  </w:style>
  <w:style w:type="paragraph" w:styleId="Sprechblasentext">
    <w:name w:val="Balloon Text"/>
    <w:basedOn w:val="Standard"/>
    <w:link w:val="SprechblasentextZchn"/>
    <w:uiPriority w:val="99"/>
    <w:semiHidden/>
    <w:unhideWhenUsed/>
    <w:rsid w:val="00781D05"/>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781D05"/>
    <w:rPr>
      <w:rFonts w:ascii="Segoe UI" w:hAnsi="Segoe UI" w:cs="Segoe UI"/>
      <w:sz w:val="18"/>
      <w:szCs w:val="18"/>
    </w:rPr>
  </w:style>
  <w:style w:type="character" w:styleId="Platzhaltertext">
    <w:name w:val="Placeholder Text"/>
    <w:basedOn w:val="Absatz-Standardschriftart"/>
    <w:uiPriority w:val="99"/>
    <w:semiHidden/>
    <w:rsid w:val="003B2269"/>
    <w:rPr>
      <w:color w:val="808080"/>
    </w:rPr>
  </w:style>
  <w:style w:type="character" w:styleId="Fett">
    <w:name w:val="Strong"/>
    <w:basedOn w:val="Absatz-Standardschriftart"/>
    <w:uiPriority w:val="22"/>
    <w:qFormat/>
    <w:rsid w:val="003B2269"/>
    <w:rPr>
      <w:b/>
      <w:bCs/>
    </w:rPr>
  </w:style>
  <w:style w:type="paragraph" w:styleId="Listenabsatz">
    <w:name w:val="List Paragraph"/>
    <w:basedOn w:val="Standard"/>
    <w:uiPriority w:val="34"/>
    <w:qFormat/>
    <w:rsid w:val="002853A4"/>
    <w:pPr>
      <w:ind w:left="720"/>
      <w:contextualSpacing/>
    </w:pPr>
  </w:style>
  <w:style w:type="table" w:styleId="Tabellenraster">
    <w:name w:val="Table Grid"/>
    <w:basedOn w:val="NormaleTabelle"/>
    <w:uiPriority w:val="39"/>
    <w:rsid w:val="00AF43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atztitel">
    <w:name w:val="Absatztitel"/>
    <w:basedOn w:val="Standard"/>
    <w:link w:val="AbsatztitelZchn"/>
    <w:qFormat/>
    <w:rsid w:val="006468D5"/>
    <w:pPr>
      <w:spacing w:before="240" w:after="160"/>
    </w:pPr>
    <w:rPr>
      <w:color w:val="00204B"/>
    </w:rPr>
  </w:style>
  <w:style w:type="character" w:customStyle="1" w:styleId="AbsatztitelZchn">
    <w:name w:val="Absatztitel Zchn"/>
    <w:basedOn w:val="Absatz-Standardschriftart"/>
    <w:link w:val="Absatztitel"/>
    <w:rsid w:val="006468D5"/>
    <w:rPr>
      <w:color w:val="00204B"/>
    </w:rPr>
  </w:style>
  <w:style w:type="table" w:styleId="TabellemithellemGitternetz">
    <w:name w:val="Grid Table Light"/>
    <w:basedOn w:val="NormaleTabelle"/>
    <w:uiPriority w:val="40"/>
    <w:rsid w:val="00CE4D9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Absatz-Standardschriftart"/>
    <w:uiPriority w:val="99"/>
    <w:unhideWhenUsed/>
    <w:rsid w:val="00994A0A"/>
    <w:rPr>
      <w:color w:val="0563C1" w:themeColor="hyperlink"/>
      <w:u w:val="single"/>
    </w:rPr>
  </w:style>
  <w:style w:type="character" w:styleId="NichtaufgelsteErwhnung">
    <w:name w:val="Unresolved Mention"/>
    <w:basedOn w:val="Absatz-Standardschriftart"/>
    <w:uiPriority w:val="99"/>
    <w:semiHidden/>
    <w:unhideWhenUsed/>
    <w:rsid w:val="00C87EC5"/>
    <w:rPr>
      <w:color w:val="605E5C"/>
      <w:shd w:val="clear" w:color="auto" w:fill="E1DFDD"/>
    </w:rPr>
  </w:style>
  <w:style w:type="paragraph" w:styleId="Inhaltsverzeichnisberschrift">
    <w:name w:val="TOC Heading"/>
    <w:basedOn w:val="berschrift1"/>
    <w:next w:val="Standard"/>
    <w:uiPriority w:val="39"/>
    <w:unhideWhenUsed/>
    <w:qFormat/>
    <w:rsid w:val="00991155"/>
    <w:pPr>
      <w:spacing w:line="259" w:lineRule="auto"/>
      <w:outlineLvl w:val="9"/>
    </w:pPr>
    <w:rPr>
      <w:rFonts w:asciiTheme="majorHAnsi" w:hAnsiTheme="majorHAnsi"/>
      <w:b w:val="0"/>
      <w:color w:val="2E74B5" w:themeColor="accent1" w:themeShade="BF"/>
      <w:sz w:val="32"/>
      <w:lang w:eastAsia="de-DE"/>
    </w:rPr>
  </w:style>
  <w:style w:type="paragraph" w:styleId="Verzeichnis2">
    <w:name w:val="toc 2"/>
    <w:basedOn w:val="Standard"/>
    <w:next w:val="Standard"/>
    <w:autoRedefine/>
    <w:uiPriority w:val="39"/>
    <w:unhideWhenUsed/>
    <w:rsid w:val="00FF6FDE"/>
    <w:pPr>
      <w:spacing w:after="100"/>
      <w:ind w:left="220"/>
    </w:pPr>
  </w:style>
  <w:style w:type="paragraph" w:styleId="Verzeichnis1">
    <w:name w:val="toc 1"/>
    <w:basedOn w:val="Standard"/>
    <w:next w:val="Standard"/>
    <w:autoRedefine/>
    <w:uiPriority w:val="39"/>
    <w:unhideWhenUsed/>
    <w:rsid w:val="00797416"/>
    <w:pPr>
      <w:spacing w:after="100"/>
    </w:pPr>
  </w:style>
  <w:style w:type="character" w:customStyle="1" w:styleId="berschrift3Zchn">
    <w:name w:val="Überschrift 3 Zchn"/>
    <w:basedOn w:val="Absatz-Standardschriftart"/>
    <w:link w:val="berschrift3"/>
    <w:uiPriority w:val="9"/>
    <w:rsid w:val="00366416"/>
    <w:rPr>
      <w:rFonts w:asciiTheme="majorHAnsi" w:eastAsiaTheme="majorEastAsia" w:hAnsiTheme="majorHAnsi" w:cstheme="majorBidi"/>
      <w:color w:val="1F4D78" w:themeColor="accent1" w:themeShade="7F"/>
      <w:sz w:val="24"/>
      <w:szCs w:val="24"/>
    </w:rPr>
  </w:style>
  <w:style w:type="paragraph" w:styleId="Verzeichnis3">
    <w:name w:val="toc 3"/>
    <w:basedOn w:val="Standard"/>
    <w:next w:val="Standard"/>
    <w:autoRedefine/>
    <w:uiPriority w:val="39"/>
    <w:unhideWhenUsed/>
    <w:rsid w:val="00366416"/>
    <w:pPr>
      <w:spacing w:after="100"/>
      <w:ind w:left="440"/>
    </w:pPr>
  </w:style>
  <w:style w:type="paragraph" w:styleId="StandardWeb">
    <w:name w:val="Normal (Web)"/>
    <w:basedOn w:val="Standard"/>
    <w:uiPriority w:val="99"/>
    <w:semiHidden/>
    <w:unhideWhenUsed/>
    <w:rsid w:val="00186ADE"/>
    <w:pPr>
      <w:spacing w:before="100" w:beforeAutospacing="1" w:after="100" w:afterAutospacing="1"/>
    </w:pPr>
    <w:rPr>
      <w:rFonts w:ascii="Times New Roman" w:eastAsia="Times New Roman" w:hAnsi="Times New Roman" w:cs="Times New Roman"/>
      <w:sz w:val="24"/>
      <w:szCs w:val="24"/>
      <w:lang w:eastAsia="de-DE"/>
    </w:rPr>
  </w:style>
  <w:style w:type="paragraph" w:styleId="HTMLVorformatiert">
    <w:name w:val="HTML Preformatted"/>
    <w:basedOn w:val="Standard"/>
    <w:link w:val="HTMLVorformatiertZchn"/>
    <w:uiPriority w:val="99"/>
    <w:semiHidden/>
    <w:unhideWhenUsed/>
    <w:rsid w:val="00CD0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CD0D40"/>
    <w:rPr>
      <w:rFonts w:ascii="Courier New" w:eastAsia="Times New Roman" w:hAnsi="Courier New" w:cs="Courier New"/>
      <w:sz w:val="20"/>
      <w:szCs w:val="20"/>
      <w:lang w:eastAsia="de-DE"/>
    </w:rPr>
  </w:style>
  <w:style w:type="character" w:styleId="HTMLCode">
    <w:name w:val="HTML Code"/>
    <w:basedOn w:val="Absatz-Standardschriftart"/>
    <w:uiPriority w:val="99"/>
    <w:semiHidden/>
    <w:unhideWhenUsed/>
    <w:rsid w:val="00CD0D40"/>
    <w:rPr>
      <w:rFonts w:ascii="Courier New" w:eastAsia="Times New Roman" w:hAnsi="Courier New" w:cs="Courier New"/>
      <w:sz w:val="20"/>
      <w:szCs w:val="20"/>
    </w:rPr>
  </w:style>
  <w:style w:type="paragraph" w:customStyle="1" w:styleId="Code">
    <w:name w:val="Code"/>
    <w:basedOn w:val="Standard"/>
    <w:link w:val="CodeZchn"/>
    <w:qFormat/>
    <w:rsid w:val="00CD0D40"/>
    <w:rPr>
      <w:rFonts w:ascii="Courier New" w:eastAsiaTheme="majorEastAsia" w:hAnsi="Courier New" w:cstheme="majorBidi"/>
      <w:b/>
      <w:color w:val="00204B"/>
      <w:szCs w:val="32"/>
    </w:rPr>
  </w:style>
  <w:style w:type="character" w:customStyle="1" w:styleId="CodeZchn">
    <w:name w:val="Code Zchn"/>
    <w:basedOn w:val="Absatz-Standardschriftart"/>
    <w:link w:val="Code"/>
    <w:rsid w:val="00CD0D40"/>
    <w:rPr>
      <w:rFonts w:ascii="Courier New" w:eastAsiaTheme="majorEastAsia" w:hAnsi="Courier New" w:cstheme="majorBidi"/>
      <w:b/>
      <w:color w:val="00204B"/>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041420">
      <w:bodyDiv w:val="1"/>
      <w:marLeft w:val="0"/>
      <w:marRight w:val="0"/>
      <w:marTop w:val="0"/>
      <w:marBottom w:val="0"/>
      <w:divBdr>
        <w:top w:val="none" w:sz="0" w:space="0" w:color="auto"/>
        <w:left w:val="none" w:sz="0" w:space="0" w:color="auto"/>
        <w:bottom w:val="none" w:sz="0" w:space="0" w:color="auto"/>
        <w:right w:val="none" w:sz="0" w:space="0" w:color="auto"/>
      </w:divBdr>
    </w:div>
    <w:div w:id="149836771">
      <w:bodyDiv w:val="1"/>
      <w:marLeft w:val="0"/>
      <w:marRight w:val="0"/>
      <w:marTop w:val="0"/>
      <w:marBottom w:val="0"/>
      <w:divBdr>
        <w:top w:val="none" w:sz="0" w:space="0" w:color="auto"/>
        <w:left w:val="none" w:sz="0" w:space="0" w:color="auto"/>
        <w:bottom w:val="none" w:sz="0" w:space="0" w:color="auto"/>
        <w:right w:val="none" w:sz="0" w:space="0" w:color="auto"/>
      </w:divBdr>
    </w:div>
    <w:div w:id="320158538">
      <w:bodyDiv w:val="1"/>
      <w:marLeft w:val="0"/>
      <w:marRight w:val="0"/>
      <w:marTop w:val="0"/>
      <w:marBottom w:val="0"/>
      <w:divBdr>
        <w:top w:val="none" w:sz="0" w:space="0" w:color="auto"/>
        <w:left w:val="none" w:sz="0" w:space="0" w:color="auto"/>
        <w:bottom w:val="none" w:sz="0" w:space="0" w:color="auto"/>
        <w:right w:val="none" w:sz="0" w:space="0" w:color="auto"/>
      </w:divBdr>
    </w:div>
    <w:div w:id="355891920">
      <w:bodyDiv w:val="1"/>
      <w:marLeft w:val="0"/>
      <w:marRight w:val="0"/>
      <w:marTop w:val="0"/>
      <w:marBottom w:val="0"/>
      <w:divBdr>
        <w:top w:val="none" w:sz="0" w:space="0" w:color="auto"/>
        <w:left w:val="none" w:sz="0" w:space="0" w:color="auto"/>
        <w:bottom w:val="none" w:sz="0" w:space="0" w:color="auto"/>
        <w:right w:val="none" w:sz="0" w:space="0" w:color="auto"/>
      </w:divBdr>
    </w:div>
    <w:div w:id="470908324">
      <w:bodyDiv w:val="1"/>
      <w:marLeft w:val="0"/>
      <w:marRight w:val="0"/>
      <w:marTop w:val="0"/>
      <w:marBottom w:val="0"/>
      <w:divBdr>
        <w:top w:val="none" w:sz="0" w:space="0" w:color="auto"/>
        <w:left w:val="none" w:sz="0" w:space="0" w:color="auto"/>
        <w:bottom w:val="none" w:sz="0" w:space="0" w:color="auto"/>
        <w:right w:val="none" w:sz="0" w:space="0" w:color="auto"/>
      </w:divBdr>
    </w:div>
    <w:div w:id="502747787">
      <w:bodyDiv w:val="1"/>
      <w:marLeft w:val="0"/>
      <w:marRight w:val="0"/>
      <w:marTop w:val="0"/>
      <w:marBottom w:val="0"/>
      <w:divBdr>
        <w:top w:val="none" w:sz="0" w:space="0" w:color="auto"/>
        <w:left w:val="none" w:sz="0" w:space="0" w:color="auto"/>
        <w:bottom w:val="none" w:sz="0" w:space="0" w:color="auto"/>
        <w:right w:val="none" w:sz="0" w:space="0" w:color="auto"/>
      </w:divBdr>
    </w:div>
    <w:div w:id="504440419">
      <w:bodyDiv w:val="1"/>
      <w:marLeft w:val="0"/>
      <w:marRight w:val="0"/>
      <w:marTop w:val="0"/>
      <w:marBottom w:val="0"/>
      <w:divBdr>
        <w:top w:val="none" w:sz="0" w:space="0" w:color="auto"/>
        <w:left w:val="none" w:sz="0" w:space="0" w:color="auto"/>
        <w:bottom w:val="none" w:sz="0" w:space="0" w:color="auto"/>
        <w:right w:val="none" w:sz="0" w:space="0" w:color="auto"/>
      </w:divBdr>
    </w:div>
    <w:div w:id="859053660">
      <w:bodyDiv w:val="1"/>
      <w:marLeft w:val="0"/>
      <w:marRight w:val="0"/>
      <w:marTop w:val="0"/>
      <w:marBottom w:val="0"/>
      <w:divBdr>
        <w:top w:val="none" w:sz="0" w:space="0" w:color="auto"/>
        <w:left w:val="none" w:sz="0" w:space="0" w:color="auto"/>
        <w:bottom w:val="none" w:sz="0" w:space="0" w:color="auto"/>
        <w:right w:val="none" w:sz="0" w:space="0" w:color="auto"/>
      </w:divBdr>
    </w:div>
    <w:div w:id="897478686">
      <w:bodyDiv w:val="1"/>
      <w:marLeft w:val="0"/>
      <w:marRight w:val="0"/>
      <w:marTop w:val="0"/>
      <w:marBottom w:val="0"/>
      <w:divBdr>
        <w:top w:val="none" w:sz="0" w:space="0" w:color="auto"/>
        <w:left w:val="none" w:sz="0" w:space="0" w:color="auto"/>
        <w:bottom w:val="none" w:sz="0" w:space="0" w:color="auto"/>
        <w:right w:val="none" w:sz="0" w:space="0" w:color="auto"/>
      </w:divBdr>
    </w:div>
    <w:div w:id="1175419407">
      <w:bodyDiv w:val="1"/>
      <w:marLeft w:val="0"/>
      <w:marRight w:val="0"/>
      <w:marTop w:val="0"/>
      <w:marBottom w:val="0"/>
      <w:divBdr>
        <w:top w:val="none" w:sz="0" w:space="0" w:color="auto"/>
        <w:left w:val="none" w:sz="0" w:space="0" w:color="auto"/>
        <w:bottom w:val="none" w:sz="0" w:space="0" w:color="auto"/>
        <w:right w:val="none" w:sz="0" w:space="0" w:color="auto"/>
      </w:divBdr>
    </w:div>
    <w:div w:id="1199507524">
      <w:bodyDiv w:val="1"/>
      <w:marLeft w:val="0"/>
      <w:marRight w:val="0"/>
      <w:marTop w:val="0"/>
      <w:marBottom w:val="0"/>
      <w:divBdr>
        <w:top w:val="none" w:sz="0" w:space="0" w:color="auto"/>
        <w:left w:val="none" w:sz="0" w:space="0" w:color="auto"/>
        <w:bottom w:val="none" w:sz="0" w:space="0" w:color="auto"/>
        <w:right w:val="none" w:sz="0" w:space="0" w:color="auto"/>
      </w:divBdr>
    </w:div>
    <w:div w:id="1272856632">
      <w:bodyDiv w:val="1"/>
      <w:marLeft w:val="0"/>
      <w:marRight w:val="0"/>
      <w:marTop w:val="0"/>
      <w:marBottom w:val="0"/>
      <w:divBdr>
        <w:top w:val="none" w:sz="0" w:space="0" w:color="auto"/>
        <w:left w:val="none" w:sz="0" w:space="0" w:color="auto"/>
        <w:bottom w:val="none" w:sz="0" w:space="0" w:color="auto"/>
        <w:right w:val="none" w:sz="0" w:space="0" w:color="auto"/>
      </w:divBdr>
    </w:div>
    <w:div w:id="1298291442">
      <w:bodyDiv w:val="1"/>
      <w:marLeft w:val="0"/>
      <w:marRight w:val="0"/>
      <w:marTop w:val="0"/>
      <w:marBottom w:val="0"/>
      <w:divBdr>
        <w:top w:val="none" w:sz="0" w:space="0" w:color="auto"/>
        <w:left w:val="none" w:sz="0" w:space="0" w:color="auto"/>
        <w:bottom w:val="none" w:sz="0" w:space="0" w:color="auto"/>
        <w:right w:val="none" w:sz="0" w:space="0" w:color="auto"/>
      </w:divBdr>
      <w:divsChild>
        <w:div w:id="562907623">
          <w:marLeft w:val="0"/>
          <w:marRight w:val="0"/>
          <w:marTop w:val="0"/>
          <w:marBottom w:val="0"/>
          <w:divBdr>
            <w:top w:val="none" w:sz="0" w:space="0" w:color="auto"/>
            <w:left w:val="none" w:sz="0" w:space="0" w:color="auto"/>
            <w:bottom w:val="none" w:sz="0" w:space="0" w:color="auto"/>
            <w:right w:val="none" w:sz="0" w:space="0" w:color="auto"/>
          </w:divBdr>
        </w:div>
      </w:divsChild>
    </w:div>
    <w:div w:id="1377851399">
      <w:bodyDiv w:val="1"/>
      <w:marLeft w:val="0"/>
      <w:marRight w:val="0"/>
      <w:marTop w:val="0"/>
      <w:marBottom w:val="0"/>
      <w:divBdr>
        <w:top w:val="none" w:sz="0" w:space="0" w:color="auto"/>
        <w:left w:val="none" w:sz="0" w:space="0" w:color="auto"/>
        <w:bottom w:val="none" w:sz="0" w:space="0" w:color="auto"/>
        <w:right w:val="none" w:sz="0" w:space="0" w:color="auto"/>
      </w:divBdr>
    </w:div>
    <w:div w:id="1412049152">
      <w:bodyDiv w:val="1"/>
      <w:marLeft w:val="0"/>
      <w:marRight w:val="0"/>
      <w:marTop w:val="0"/>
      <w:marBottom w:val="0"/>
      <w:divBdr>
        <w:top w:val="none" w:sz="0" w:space="0" w:color="auto"/>
        <w:left w:val="none" w:sz="0" w:space="0" w:color="auto"/>
        <w:bottom w:val="none" w:sz="0" w:space="0" w:color="auto"/>
        <w:right w:val="none" w:sz="0" w:space="0" w:color="auto"/>
      </w:divBdr>
    </w:div>
    <w:div w:id="1567063799">
      <w:bodyDiv w:val="1"/>
      <w:marLeft w:val="0"/>
      <w:marRight w:val="0"/>
      <w:marTop w:val="0"/>
      <w:marBottom w:val="0"/>
      <w:divBdr>
        <w:top w:val="none" w:sz="0" w:space="0" w:color="auto"/>
        <w:left w:val="none" w:sz="0" w:space="0" w:color="auto"/>
        <w:bottom w:val="none" w:sz="0" w:space="0" w:color="auto"/>
        <w:right w:val="none" w:sz="0" w:space="0" w:color="auto"/>
      </w:divBdr>
    </w:div>
    <w:div w:id="1592621716">
      <w:bodyDiv w:val="1"/>
      <w:marLeft w:val="0"/>
      <w:marRight w:val="0"/>
      <w:marTop w:val="0"/>
      <w:marBottom w:val="0"/>
      <w:divBdr>
        <w:top w:val="none" w:sz="0" w:space="0" w:color="auto"/>
        <w:left w:val="none" w:sz="0" w:space="0" w:color="auto"/>
        <w:bottom w:val="none" w:sz="0" w:space="0" w:color="auto"/>
        <w:right w:val="none" w:sz="0" w:space="0" w:color="auto"/>
      </w:divBdr>
    </w:div>
    <w:div w:id="2111848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1.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www.qt.io/download-open-source"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eader" Target="header1.xml"/></Relationships>
</file>

<file path=word/_rels/footer2.xml.rels><?xml version="1.0" encoding="UTF-8" standalone="yes"?>
<Relationships xmlns="http://schemas.openxmlformats.org/package/2006/relationships"><Relationship Id="rId2" Type="http://schemas.openxmlformats.org/officeDocument/2006/relationships/image" Target="media/image300.jpeg"/><Relationship Id="rId1" Type="http://schemas.openxmlformats.org/officeDocument/2006/relationships/image" Target="media/image31.jpeg"/></Relationships>
</file>

<file path=word/_rels/header1.xml.rels><?xml version="1.0" encoding="UTF-8" standalone="yes"?>
<Relationships xmlns="http://schemas.openxmlformats.org/package/2006/relationships"><Relationship Id="rId2" Type="http://schemas.openxmlformats.org/officeDocument/2006/relationships/image" Target="media/image30.jpg"/><Relationship Id="rId1" Type="http://schemas.openxmlformats.org/officeDocument/2006/relationships/image" Target="media/image29.png"/></Relationships>
</file>

<file path=word/_rels/header2.xml.rels><?xml version="1.0" encoding="UTF-8" standalone="yes"?>
<Relationships xmlns="http://schemas.openxmlformats.org/package/2006/relationships"><Relationship Id="rId2" Type="http://schemas.openxmlformats.org/officeDocument/2006/relationships/image" Target="media/image30.jpg"/><Relationship Id="rId1" Type="http://schemas.openxmlformats.org/officeDocument/2006/relationships/image" Target="media/image2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dith.Schmidt\Downloads\Vorlage_Materialeingabe_dunkelblau.do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xx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1417EC1-13D5-47AA-BFDA-55A988D93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Vorlage_Materialeingabe_dunkelblau.dotm</Template>
  <TotalTime>0</TotalTime>
  <Pages>17</Pages>
  <Words>776</Words>
  <Characters>4890</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Aufgabe</vt:lpstr>
    </vt:vector>
  </TitlesOfParts>
  <Company>WBS TRAINING AG</Company>
  <LinksUpToDate>false</LinksUpToDate>
  <CharactersWithSpaces>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Aufgabe</dc:title>
  <dc:subject>Titel der Aufgabe</dc:subject>
  <dc:creator>WBS TRAINING AG</dc:creator>
  <cp:keywords/>
  <dc:description>Thema</dc:description>
  <cp:lastModifiedBy>Dirk Maric</cp:lastModifiedBy>
  <cp:revision>113</cp:revision>
  <cp:lastPrinted>2020-11-23T10:58:00Z</cp:lastPrinted>
  <dcterms:created xsi:type="dcterms:W3CDTF">2021-03-11T16:25:00Z</dcterms:created>
  <dcterms:modified xsi:type="dcterms:W3CDTF">2024-08-15T10:42:00Z</dcterms:modified>
</cp:coreProperties>
</file>